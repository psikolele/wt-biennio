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2"/>
        <w:gridCol w:w="2021"/>
        <w:gridCol w:w="2389"/>
        <w:gridCol w:w="2065"/>
        <w:gridCol w:w="1977"/>
        <w:gridCol w:w="2370"/>
        <w:gridCol w:w="1676"/>
        <w:gridCol w:w="1174"/>
      </w:tblGrid>
      <w:tr w:rsidRPr="009223E1" w:rsidR="009223E1" w:rsidTr="3F2F3063" w14:paraId="460B5C18" w14:textId="77777777">
        <w:tc>
          <w:tcPr>
            <w:tcW w:w="644" w:type="pct"/>
            <w:tcMar/>
          </w:tcPr>
          <w:p w:rsidRPr="007C3814" w:rsidR="009223E1" w:rsidP="009223E1" w:rsidRDefault="009223E1" w14:paraId="750FDA93" w14:textId="3857DC91">
            <w:pPr>
              <w:rPr>
                <w:rFonts w:cs="Arial" w:asciiTheme="minorHAnsi" w:hAnsiTheme="minorHAnsi"/>
                <w:b w:val="0"/>
                <w:sz w:val="16"/>
                <w:szCs w:val="16"/>
              </w:rPr>
            </w:pPr>
            <w:r w:rsidRPr="007C3814">
              <w:rPr>
                <w:rFonts w:cs="Arial" w:asciiTheme="minorHAnsi" w:hAnsiTheme="minorHAnsi"/>
                <w:b w:val="0"/>
                <w:sz w:val="16"/>
                <w:szCs w:val="16"/>
              </w:rPr>
              <w:t xml:space="preserve">° </w:t>
            </w:r>
          </w:p>
          <w:p w:rsidRPr="007C3814" w:rsidR="009223E1" w:rsidP="009223E1" w:rsidRDefault="009223E1" w14:paraId="7C4135C8" w14:textId="77777777">
            <w:pPr>
              <w:rPr>
                <w:rFonts w:cs="Arial" w:asciiTheme="minorHAnsi" w:hAnsiTheme="minorHAnsi"/>
                <w:b w:val="0"/>
                <w:sz w:val="16"/>
                <w:szCs w:val="16"/>
              </w:rPr>
            </w:pPr>
            <w:r w:rsidRPr="007C3814">
              <w:rPr>
                <w:rFonts w:cs="Arial" w:asciiTheme="minorHAnsi" w:hAnsiTheme="minorHAnsi"/>
                <w:b w:val="0"/>
                <w:sz w:val="16"/>
                <w:szCs w:val="16"/>
              </w:rPr>
              <w:t>Titolo:</w:t>
            </w:r>
          </w:p>
          <w:p w:rsidRPr="007C3814" w:rsidR="009223E1" w:rsidP="009223E1" w:rsidRDefault="007C3814" w14:paraId="6CB92793" w14:textId="77777777">
            <w:pPr>
              <w:rPr>
                <w:rFonts w:cs="Arial" w:asciiTheme="minorHAnsi" w:hAnsiTheme="minorHAnsi"/>
                <w:b w:val="0"/>
                <w:sz w:val="16"/>
                <w:szCs w:val="16"/>
              </w:rPr>
            </w:pPr>
            <w:r w:rsidRPr="007C3814">
              <w:rPr>
                <w:rFonts w:asciiTheme="minorHAnsi" w:hAnsiTheme="minorHAnsi"/>
                <w:bCs/>
                <w:sz w:val="16"/>
                <w:szCs w:val="16"/>
              </w:rPr>
              <w:t>Dal problema all' algoritmo</w:t>
            </w:r>
          </w:p>
        </w:tc>
        <w:tc>
          <w:tcPr>
            <w:tcW w:w="644" w:type="pct"/>
            <w:tcMar/>
          </w:tcPr>
          <w:p w:rsidRPr="0001360E" w:rsidR="008E5452" w:rsidP="008E5452" w:rsidRDefault="008E5452" w14:paraId="16301E3A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Conoscere il concetto di algoritmo. </w:t>
            </w:r>
          </w:p>
          <w:p w:rsidR="008E5452" w:rsidP="0001360E" w:rsidRDefault="008E5452" w14:paraId="4F04593B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</w:p>
          <w:p w:rsidRPr="0001360E" w:rsidR="0001360E" w:rsidP="0001360E" w:rsidRDefault="0001360E" w14:paraId="74E0152E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Riconoscere le caratteristiche fondamentali delle istruzioni che compongono un algoritmo. </w:t>
            </w:r>
          </w:p>
          <w:p w:rsidR="007C3814" w:rsidP="0001360E" w:rsidRDefault="00877436" w14:paraId="5399835D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  <w:p w:rsidRPr="007C3814" w:rsidR="0001360E" w:rsidP="0001360E" w:rsidRDefault="008E5452" w14:paraId="43517827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  <w:p w:rsidRPr="007C3814" w:rsidR="0001360E" w:rsidP="0001360E" w:rsidRDefault="0001360E" w14:paraId="277B4331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7C3814">
              <w:rPr>
                <w:rFonts w:asciiTheme="minorHAnsi" w:hAnsiTheme="minorHAnsi"/>
                <w:sz w:val="16"/>
                <w:szCs w:val="16"/>
              </w:rPr>
              <w:t xml:space="preserve"> Redigere algoritmi risolutivi di problemi con dati di tipo semplici </w:t>
            </w:r>
          </w:p>
          <w:p w:rsidRPr="007C3814" w:rsidR="0001360E" w:rsidP="0001360E" w:rsidRDefault="008E5452" w14:paraId="3ECD6C2B" w14:textId="77777777">
            <w:pPr>
              <w:pStyle w:val="Default"/>
              <w:rPr>
                <w:rFonts w:cs="Times New Roman" w:asciiTheme="minorHAnsi" w:hAnsiTheme="minorHAnsi"/>
                <w:color w:val="auto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>Costruire algoritmi strutturati</w:t>
            </w:r>
          </w:p>
          <w:p w:rsidRPr="007C3814" w:rsidR="007C3814" w:rsidP="007C3814" w:rsidRDefault="0001360E" w14:paraId="69BB7E64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  <w:p w:rsidRPr="007C3814" w:rsidR="009223E1" w:rsidP="009223E1" w:rsidRDefault="009223E1" w14:paraId="58ECBB30" w14:textId="77777777">
            <w:pPr>
              <w:rPr>
                <w:rFonts w:cs="Arial" w:asciiTheme="minorHAnsi" w:hAnsiTheme="minorHAnsi"/>
                <w:b w:val="0"/>
                <w:sz w:val="16"/>
                <w:szCs w:val="16"/>
              </w:rPr>
            </w:pPr>
          </w:p>
          <w:p w:rsidRPr="007C3814" w:rsidR="009223E1" w:rsidP="009223E1" w:rsidRDefault="009223E1" w14:paraId="0CD5F9C1" w14:textId="77777777">
            <w:pPr>
              <w:rPr>
                <w:rFonts w:cs="Arial" w:asciiTheme="minorHAnsi" w:hAnsiTheme="minorHAnsi"/>
                <w:b w:val="0"/>
                <w:sz w:val="16"/>
                <w:szCs w:val="16"/>
              </w:rPr>
            </w:pPr>
          </w:p>
        </w:tc>
        <w:tc>
          <w:tcPr>
            <w:tcW w:w="761" w:type="pct"/>
            <w:tcMar/>
          </w:tcPr>
          <w:p w:rsidRPr="007C3814" w:rsidR="007C3814" w:rsidP="007C3814" w:rsidRDefault="007C3814" w14:paraId="07DB2860" w14:textId="77777777">
            <w:pPr>
              <w:pStyle w:val="Default"/>
              <w:rPr>
                <w:rFonts w:cs="Times New Roman" w:asciiTheme="minorHAnsi" w:hAnsiTheme="minorHAnsi"/>
                <w:color w:val="auto"/>
                <w:sz w:val="16"/>
                <w:szCs w:val="16"/>
              </w:rPr>
            </w:pPr>
          </w:p>
          <w:p w:rsidRPr="007C3814" w:rsidR="007C3814" w:rsidP="007C3814" w:rsidRDefault="007C3814" w14:paraId="7DA89462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7C3814">
              <w:rPr>
                <w:rFonts w:asciiTheme="minorHAnsi" w:hAnsiTheme="minorHAnsi"/>
                <w:sz w:val="16"/>
                <w:szCs w:val="16"/>
              </w:rPr>
              <w:t xml:space="preserve">Analizzare e interpretare semplici problemi </w:t>
            </w:r>
          </w:p>
          <w:p w:rsidR="0001360E" w:rsidP="0001360E" w:rsidRDefault="0001360E" w14:paraId="47516591" w14:textId="77777777">
            <w:pPr>
              <w:pStyle w:val="Default"/>
              <w:rPr>
                <w:rFonts w:cs="Times New Roman"/>
                <w:color w:val="auto"/>
              </w:rPr>
            </w:pPr>
          </w:p>
          <w:p w:rsidRPr="0001360E" w:rsidR="0001360E" w:rsidP="0001360E" w:rsidRDefault="0001360E" w14:paraId="18B25028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 Saper distinguere all’interno di un problema tra variabili e costanti, tra dati e azioni </w:t>
            </w:r>
          </w:p>
          <w:p w:rsidRPr="0001360E" w:rsidR="0001360E" w:rsidP="0001360E" w:rsidRDefault="0001360E" w14:paraId="0BB9D844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 Utilizzare la </w:t>
            </w:r>
            <w:proofErr w:type="spellStart"/>
            <w:r w:rsidRPr="0001360E">
              <w:rPr>
                <w:rFonts w:asciiTheme="minorHAnsi" w:hAnsiTheme="minorHAnsi"/>
                <w:sz w:val="16"/>
                <w:szCs w:val="16"/>
              </w:rPr>
              <w:t>pseudocodifica</w:t>
            </w:r>
            <w:proofErr w:type="spellEnd"/>
            <w:r w:rsidRPr="0001360E">
              <w:rPr>
                <w:rFonts w:asciiTheme="minorHAnsi" w:hAnsiTheme="minorHAnsi"/>
                <w:sz w:val="16"/>
                <w:szCs w:val="16"/>
              </w:rPr>
              <w:t xml:space="preserve"> per rappresentare gli algoritmi </w:t>
            </w:r>
          </w:p>
          <w:p w:rsidRPr="0001360E" w:rsidR="0001360E" w:rsidP="0001360E" w:rsidRDefault="0001360E" w14:paraId="73AA51FC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 Rappresentare graficamente gli algoritmi con i diagrammi a blocchi </w:t>
            </w:r>
          </w:p>
          <w:p w:rsidRPr="0001360E" w:rsidR="0001360E" w:rsidP="0001360E" w:rsidRDefault="0001360E" w14:paraId="681833F8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</w:p>
          <w:p w:rsidRPr="007C3814" w:rsidR="007C3814" w:rsidP="007C3814" w:rsidRDefault="007C3814" w14:paraId="038EA204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</w:p>
          <w:p w:rsidRPr="007C3814" w:rsidR="009223E1" w:rsidP="0001360E" w:rsidRDefault="009223E1" w14:paraId="11EA1CAB" w14:textId="77777777">
            <w:pPr>
              <w:pStyle w:val="Default"/>
              <w:rPr>
                <w:rFonts w:cs="Arial" w:asciiTheme="minorHAnsi" w:hAnsiTheme="minorHAnsi"/>
                <w:b/>
                <w:sz w:val="16"/>
                <w:szCs w:val="16"/>
              </w:rPr>
            </w:pPr>
          </w:p>
        </w:tc>
        <w:tc>
          <w:tcPr>
            <w:tcW w:w="658" w:type="pct"/>
            <w:tcMar/>
          </w:tcPr>
          <w:p w:rsidRPr="0001360E" w:rsidR="007C3814" w:rsidP="007C3814" w:rsidRDefault="007C3814" w14:paraId="5D5A7BD9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</w:p>
          <w:p w:rsidRPr="007C3814" w:rsidR="007C3814" w:rsidP="007C3814" w:rsidRDefault="007C3814" w14:paraId="734E28B8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7C3814">
              <w:rPr>
                <w:rFonts w:asciiTheme="minorHAnsi" w:hAnsiTheme="minorHAnsi"/>
                <w:sz w:val="16"/>
                <w:szCs w:val="16"/>
              </w:rPr>
              <w:t xml:space="preserve">Definire il concetto di problema </w:t>
            </w:r>
          </w:p>
          <w:p w:rsidRPr="0001360E" w:rsidR="0001360E" w:rsidP="2B38B48A" w:rsidRDefault="0001360E" w14:paraId="0CC5D908" w14:textId="6DDA3AC2">
            <w:pPr>
              <w:pStyle w:val="Default"/>
              <w:rPr>
                <w:rFonts w:ascii="Calibri" w:hAnsi="Calibri" w:asciiTheme="minorAscii" w:hAnsiTheme="minorAscii"/>
                <w:sz w:val="16"/>
                <w:szCs w:val="16"/>
              </w:rPr>
            </w:pPr>
            <w:r w:rsidRPr="2B38B48A" w:rsidR="008E5452">
              <w:rPr>
                <w:rFonts w:ascii="Calibri" w:hAnsi="Calibri" w:asciiTheme="minorAscii" w:hAnsiTheme="minorAscii"/>
                <w:sz w:val="16"/>
                <w:szCs w:val="16"/>
              </w:rPr>
              <w:t xml:space="preserve">Conoscere il concetto di algoritmo. </w:t>
            </w:r>
          </w:p>
          <w:p w:rsidRPr="0001360E" w:rsidR="0001360E" w:rsidP="0001360E" w:rsidRDefault="0001360E" w14:paraId="1D23CA38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Variabili e costanti, dati e azioni </w:t>
            </w:r>
          </w:p>
          <w:p w:rsidR="00877436" w:rsidP="0001360E" w:rsidRDefault="0001360E" w14:paraId="011196AC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 La metodologia di lavoro nella formalizzazione dei problemi </w:t>
            </w:r>
          </w:p>
          <w:p w:rsidRPr="0001360E" w:rsidR="0001360E" w:rsidP="0001360E" w:rsidRDefault="0001360E" w14:paraId="1ACDED2C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 Definizione e caratteristiche di algoritmo </w:t>
            </w:r>
          </w:p>
          <w:p w:rsidRPr="0001360E" w:rsidR="0001360E" w:rsidP="0001360E" w:rsidRDefault="0001360E" w14:paraId="69107CA9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Operazioni di input e di output </w:t>
            </w:r>
          </w:p>
          <w:p w:rsidRPr="0001360E" w:rsidR="0001360E" w:rsidP="0001360E" w:rsidRDefault="0001360E" w14:paraId="388B5645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Gli operatori </w:t>
            </w:r>
          </w:p>
          <w:p w:rsidRPr="0001360E" w:rsidR="0001360E" w:rsidP="0001360E" w:rsidRDefault="0001360E" w14:paraId="54796264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Strumenti per la stesura di un algoritmo </w:t>
            </w:r>
          </w:p>
          <w:p w:rsidR="00877436" w:rsidP="00877436" w:rsidRDefault="0001360E" w14:paraId="4FC0818D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L’individuazione dei dati di un problema </w:t>
            </w:r>
          </w:p>
          <w:p w:rsidRPr="00877436" w:rsidR="009223E1" w:rsidP="00877436" w:rsidRDefault="0001360E" w14:paraId="2736D54B" w14:textId="77777777">
            <w:pPr>
              <w:pStyle w:val="Default"/>
              <w:rPr>
                <w:rFonts w:asciiTheme="minorHAnsi" w:hAnsiTheme="minorHAnsi"/>
                <w:sz w:val="16"/>
                <w:szCs w:val="16"/>
              </w:rPr>
            </w:pPr>
            <w:r w:rsidRPr="0001360E">
              <w:rPr>
                <w:rFonts w:asciiTheme="minorHAnsi" w:hAnsiTheme="minorHAnsi"/>
                <w:sz w:val="16"/>
                <w:szCs w:val="16"/>
              </w:rPr>
              <w:t xml:space="preserve"> Le strutture di controllo </w:t>
            </w:r>
          </w:p>
        </w:tc>
        <w:tc>
          <w:tcPr>
            <w:tcW w:w="630" w:type="pct"/>
            <w:tcMar/>
          </w:tcPr>
          <w:p w:rsidRPr="007C3814" w:rsidR="00DD3AFA" w:rsidP="421936C2" w:rsidRDefault="00DD3AFA" w14:paraId="7DA15444" w14:textId="5D1D414D">
            <w:pPr>
              <w:pStyle w:val="Default"/>
              <w:rPr>
                <w:rFonts w:ascii="Calibri" w:hAnsi="Calibri" w:asciiTheme="minorAscii" w:hAnsiTheme="minorAscii"/>
                <w:sz w:val="16"/>
                <w:szCs w:val="16"/>
              </w:rPr>
            </w:pPr>
            <w:r w:rsidRPr="421936C2" w:rsidR="00DD3AFA">
              <w:rPr>
                <w:rFonts w:ascii="Calibri" w:hAnsi="Calibri" w:asciiTheme="minorAscii" w:hAnsiTheme="minorAscii"/>
                <w:sz w:val="16"/>
                <w:szCs w:val="16"/>
              </w:rPr>
              <w:t xml:space="preserve"> Concetto di algoritmo</w:t>
            </w:r>
            <w:r w:rsidRPr="421936C2" w:rsidR="00DD3AFA">
              <w:rPr>
                <w:rFonts w:ascii="Calibri" w:hAnsi="Calibri" w:asciiTheme="minorAscii" w:hAnsiTheme="minorAscii"/>
                <w:sz w:val="16"/>
                <w:szCs w:val="16"/>
              </w:rPr>
              <w:t xml:space="preserve">: definizione formale di algoritmo; problemi e algoritmi; rappresentazione degli </w:t>
            </w:r>
            <w:r w:rsidRPr="421936C2" w:rsidR="00DD3AFA">
              <w:rPr>
                <w:rFonts w:ascii="Calibri" w:hAnsi="Calibri" w:asciiTheme="minorAscii" w:hAnsiTheme="minorAscii"/>
                <w:sz w:val="16"/>
                <w:szCs w:val="16"/>
              </w:rPr>
              <w:t xml:space="preserve">algoritmi; </w:t>
            </w:r>
            <w:r w:rsidRPr="421936C2" w:rsidR="00DD3AFA">
              <w:rPr>
                <w:rFonts w:ascii="Calibri" w:hAnsi="Calibri" w:asciiTheme="minorAscii" w:hAnsiTheme="minorAscii"/>
                <w:sz w:val="16"/>
                <w:szCs w:val="16"/>
              </w:rPr>
              <w:t>rappresentazione</w:t>
            </w:r>
            <w:r w:rsidRPr="421936C2" w:rsidR="00DD3AFA">
              <w:rPr>
                <w:rFonts w:ascii="Calibri" w:hAnsi="Calibri" w:asciiTheme="minorAscii" w:hAnsiTheme="minorAscii"/>
                <w:sz w:val="16"/>
                <w:szCs w:val="16"/>
              </w:rPr>
              <w:t xml:space="preserve"> degli algoritmi con </w:t>
            </w:r>
            <w:r w:rsidRPr="421936C2" w:rsidR="0001360E">
              <w:rPr>
                <w:rFonts w:ascii="Calibri" w:hAnsi="Calibri" w:asciiTheme="minorAscii" w:hAnsiTheme="minorAscii"/>
                <w:sz w:val="16"/>
                <w:szCs w:val="16"/>
              </w:rPr>
              <w:t xml:space="preserve"> </w:t>
            </w:r>
            <w:r w:rsidRPr="421936C2" w:rsidR="00DD3AFA">
              <w:rPr>
                <w:rFonts w:ascii="Calibri" w:hAnsi="Calibri" w:asciiTheme="minorAscii" w:hAnsiTheme="minorAscii"/>
                <w:sz w:val="16"/>
                <w:szCs w:val="16"/>
              </w:rPr>
              <w:t xml:space="preserve"> diagrammi di flusso; procedure </w:t>
            </w:r>
          </w:p>
          <w:p w:rsidRPr="007C3814" w:rsidR="009223E1" w:rsidP="00DD3AFA" w:rsidRDefault="00DD3AFA" w14:paraId="312AB37C" w14:textId="77777777">
            <w:pPr>
              <w:rPr>
                <w:rFonts w:cs="Arial" w:asciiTheme="minorHAnsi" w:hAnsiTheme="minorHAnsi"/>
                <w:b w:val="0"/>
                <w:sz w:val="16"/>
                <w:szCs w:val="16"/>
              </w:rPr>
            </w:pPr>
            <w:r w:rsidRPr="007C3814">
              <w:rPr>
                <w:rFonts w:asciiTheme="minorHAnsi" w:hAnsiTheme="minorHAnsi"/>
                <w:b w:val="0"/>
                <w:bCs/>
                <w:sz w:val="16"/>
                <w:szCs w:val="16"/>
              </w:rPr>
              <w:t>Scoperta di algoritmi</w:t>
            </w:r>
            <w:r w:rsidRPr="007C3814">
              <w:rPr>
                <w:rFonts w:asciiTheme="minorHAnsi" w:hAnsiTheme="minorHAnsi"/>
                <w:b w:val="0"/>
                <w:sz w:val="16"/>
                <w:szCs w:val="16"/>
              </w:rPr>
              <w:t>: arte della risoluzione dei problemi; trovare un punto di partenza; variabili e costanti (</w:t>
            </w:r>
            <w:proofErr w:type="spellStart"/>
            <w:r w:rsidRPr="007C3814">
              <w:rPr>
                <w:rFonts w:asciiTheme="minorHAnsi" w:hAnsiTheme="minorHAnsi"/>
                <w:b w:val="0"/>
                <w:i/>
                <w:iCs/>
                <w:sz w:val="16"/>
                <w:szCs w:val="16"/>
              </w:rPr>
              <w:t>literal</w:t>
            </w:r>
            <w:proofErr w:type="spellEnd"/>
            <w:r w:rsidRPr="007C3814">
              <w:rPr>
                <w:rFonts w:asciiTheme="minorHAnsi" w:hAnsiTheme="minorHAnsi"/>
                <w:b w:val="0"/>
                <w:i/>
                <w:iCs/>
                <w:sz w:val="16"/>
                <w:szCs w:val="16"/>
              </w:rPr>
              <w:t xml:space="preserve"> </w:t>
            </w:r>
            <w:r w:rsidRPr="007C3814">
              <w:rPr>
                <w:rFonts w:asciiTheme="minorHAnsi" w:hAnsiTheme="minorHAnsi"/>
                <w:b w:val="0"/>
                <w:sz w:val="16"/>
                <w:szCs w:val="16"/>
              </w:rPr>
              <w:t>e simboliche); espressioni; assegnazione</w:t>
            </w:r>
          </w:p>
        </w:tc>
        <w:tc>
          <w:tcPr>
            <w:tcW w:w="755" w:type="pct"/>
            <w:tcMar/>
          </w:tcPr>
          <w:p w:rsidRPr="007C3814" w:rsidR="009223E1" w:rsidP="00DD3AFA" w:rsidRDefault="00DD3AFA" w14:paraId="4E345C69" w14:textId="77777777">
            <w:pPr>
              <w:pStyle w:val="Default"/>
              <w:rPr>
                <w:rFonts w:cs="Arial" w:asciiTheme="minorHAnsi" w:hAnsiTheme="minorHAnsi"/>
                <w:b/>
                <w:sz w:val="16"/>
                <w:szCs w:val="16"/>
              </w:rPr>
            </w:pPr>
            <w:r w:rsidRPr="007C3814">
              <w:rPr>
                <w:rFonts w:asciiTheme="minorHAnsi" w:hAnsiTheme="minorHAnsi"/>
                <w:sz w:val="16"/>
                <w:szCs w:val="16"/>
              </w:rPr>
              <w:t>libro di testo, pc, utilizzo del Web, lezioni frontali e lavori di gruppo</w:t>
            </w:r>
          </w:p>
        </w:tc>
        <w:tc>
          <w:tcPr>
            <w:tcW w:w="534" w:type="pct"/>
            <w:tcMar/>
          </w:tcPr>
          <w:p w:rsidRPr="009223E1" w:rsidR="009223E1" w:rsidP="009223E1" w:rsidRDefault="00532D78" w14:paraId="49CA031B" w14:textId="77777777">
            <w:pPr>
              <w:rPr>
                <w:rFonts w:ascii="Arial" w:hAnsi="Arial" w:cs="Arial"/>
                <w:b w:val="0"/>
                <w:sz w:val="20"/>
              </w:rPr>
            </w:pPr>
            <w:r w:rsidRPr="00322B66">
              <w:rPr>
                <w:rFonts w:asciiTheme="minorHAnsi" w:hAnsiTheme="minorHAnsi"/>
                <w:sz w:val="18"/>
                <w:szCs w:val="18"/>
              </w:rPr>
              <w:t>Prova</w:t>
            </w:r>
            <w:r w:rsidRPr="00322B66">
              <w:rPr>
                <w:rFonts w:asciiTheme="minorHAnsi" w:hAnsiTheme="minorHAnsi"/>
                <w:spacing w:val="-6"/>
                <w:sz w:val="18"/>
                <w:szCs w:val="18"/>
              </w:rPr>
              <w:t xml:space="preserve"> </w:t>
            </w:r>
            <w:r w:rsidRPr="00322B66">
              <w:rPr>
                <w:rFonts w:asciiTheme="minorHAnsi" w:hAnsiTheme="minorHAnsi"/>
                <w:sz w:val="18"/>
                <w:szCs w:val="18"/>
              </w:rPr>
              <w:t>strutturata</w:t>
            </w:r>
          </w:p>
        </w:tc>
        <w:tc>
          <w:tcPr>
            <w:tcW w:w="374" w:type="pct"/>
            <w:tcMar/>
          </w:tcPr>
          <w:p w:rsidRPr="009223E1" w:rsidR="009223E1" w:rsidP="009223E1" w:rsidRDefault="00532D78" w14:paraId="65E61047" w14:textId="77777777">
            <w:pPr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I QUAD</w:t>
            </w:r>
          </w:p>
        </w:tc>
      </w:tr>
      <w:tr w:rsidRPr="009223E1" w:rsidR="009223E1" w:rsidTr="3F2F3063" w14:paraId="62EE1EFD" w14:textId="77777777">
        <w:tc>
          <w:tcPr>
            <w:tcW w:w="644" w:type="pct"/>
            <w:tcMar/>
          </w:tcPr>
          <w:p w:rsidRPr="00532D78" w:rsidR="009223E1" w:rsidP="00532D78" w:rsidRDefault="009223E1" w14:paraId="3CD8D89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532D78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N° </w:t>
            </w:r>
          </w:p>
          <w:p w:rsidRPr="00060931" w:rsidR="009223E1" w:rsidP="00532D78" w:rsidRDefault="009223E1" w14:paraId="65F8EFF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060931">
              <w:rPr>
                <w:rFonts w:eastAsia="Times New Roman" w:cs="Times New Roman" w:asciiTheme="minorHAnsi" w:hAnsiTheme="minorHAnsi"/>
                <w:sz w:val="18"/>
                <w:szCs w:val="18"/>
              </w:rPr>
              <w:t>Titolo:</w:t>
            </w:r>
          </w:p>
          <w:p w:rsidRPr="00060931" w:rsidR="003A26B6" w:rsidP="00532D78" w:rsidRDefault="003A26B6" w14:paraId="1A1AC6E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060931">
              <w:rPr>
                <w:rFonts w:eastAsia="Times New Roman" w:cs="Times New Roman" w:asciiTheme="minorHAnsi" w:hAnsiTheme="minorHAnsi"/>
                <w:sz w:val="18"/>
                <w:szCs w:val="18"/>
              </w:rPr>
              <w:t>Sistema informativo e sistema informatico - Introduzione</w:t>
            </w:r>
          </w:p>
          <w:p w:rsidRPr="00532D78" w:rsidR="009223E1" w:rsidP="00532D78" w:rsidRDefault="009223E1" w14:paraId="104D3C2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644" w:type="pct"/>
            <w:tcMar/>
          </w:tcPr>
          <w:p w:rsidRPr="003A26B6" w:rsidR="009223E1" w:rsidP="00532D78" w:rsidRDefault="009223E1" w14:paraId="7E0A3CEC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  <w:p w:rsidRPr="003A26B6" w:rsidR="003A26B6" w:rsidP="00532D78" w:rsidRDefault="003A26B6" w14:paraId="69D01AE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L’alunno alla fine del modulo avrà acquisito le competenze che lo</w:t>
            </w:r>
          </w:p>
          <w:p w:rsidRPr="003A26B6" w:rsidR="003A26B6" w:rsidP="00532D78" w:rsidRDefault="003A26B6" w14:paraId="6FA3E80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rendono in grado di:</w:t>
            </w:r>
          </w:p>
          <w:p w:rsidRPr="003A26B6" w:rsidR="009223E1" w:rsidP="00532D78" w:rsidRDefault="003A26B6" w14:paraId="7E08460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Interpretare i sistemi aziendali nei loro modelli, processi e flussi informativi con riferimento alle differenti tipologie di imprese </w:t>
            </w:r>
          </w:p>
        </w:tc>
        <w:tc>
          <w:tcPr>
            <w:tcW w:w="761" w:type="pct"/>
            <w:shd w:val="clear" w:color="auto" w:fill="auto"/>
            <w:tcMar/>
          </w:tcPr>
          <w:p w:rsidRPr="003A26B6" w:rsidR="009223E1" w:rsidP="00532D78" w:rsidRDefault="003A26B6" w14:paraId="1E73687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Rappresentare l'architettura di un sistema informativo aziendale.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Descrivere con uno schema le risorse, le persone e le applicazioni del sistema informatico.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Predisporre soluzioni informatiche per semplici situazioni di gestione aziendale.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Individuare gli ambiti aziendali delle applicazioni e delle soluzioni informatiche.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ABILITA' MINIME: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Rappresentare l'architettura 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>di un sistema informativo aziendale.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Descrivere con uno schema le risorse, le persone e le applicazioni del sistema informatico.</w:t>
            </w:r>
          </w:p>
        </w:tc>
        <w:tc>
          <w:tcPr>
            <w:tcW w:w="658" w:type="pct"/>
            <w:shd w:val="clear" w:color="auto" w:fill="auto"/>
            <w:tcMar/>
          </w:tcPr>
          <w:p w:rsidRPr="003A26B6" w:rsidR="009223E1" w:rsidP="00532D78" w:rsidRDefault="003A26B6" w14:paraId="4C7B62B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>Sistema Informativo aziendale e sistema informatico.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Outsourcing, office </w:t>
            </w:r>
            <w:proofErr w:type="spellStart"/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automation</w:t>
            </w:r>
            <w:proofErr w:type="spellEnd"/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, database aziendali.</w:t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Sicurezza del sistema informatico.</w:t>
            </w:r>
          </w:p>
        </w:tc>
        <w:tc>
          <w:tcPr>
            <w:tcW w:w="630" w:type="pct"/>
            <w:shd w:val="clear" w:color="auto" w:fill="auto"/>
            <w:tcMar/>
          </w:tcPr>
          <w:p w:rsidR="00365736" w:rsidP="00532D78" w:rsidRDefault="003A26B6" w14:paraId="4A09304E" w14:textId="51206205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22B66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Il sistema informativo aziendale - Il sistema informatico - Le soluzioni informatiche per i processi produttivi e gestionali </w:t>
            </w:r>
            <w:r w:rsidR="00365736">
              <w:rPr>
                <w:rFonts w:eastAsia="Times New Roman" w:cs="Times New Roman" w:asciiTheme="minorHAnsi" w:hAnsiTheme="minorHAnsi"/>
                <w:sz w:val="18"/>
                <w:szCs w:val="18"/>
              </w:rPr>
              <w:t>–</w:t>
            </w:r>
            <w:r w:rsidRPr="00322B66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</w:t>
            </w:r>
          </w:p>
          <w:p w:rsidRPr="00365736" w:rsidR="00365736" w:rsidP="00365736" w:rsidRDefault="00365736" w14:paraId="1CD6A87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65736">
              <w:rPr>
                <w:rFonts w:eastAsia="Times New Roman" w:cs="Times New Roman" w:asciiTheme="minorHAnsi" w:hAnsiTheme="minorHAnsi"/>
                <w:sz w:val="18"/>
                <w:szCs w:val="18"/>
              </w:rPr>
              <w:t>I datawarehouse;</w:t>
            </w:r>
          </w:p>
          <w:p w:rsidRPr="00365736" w:rsidR="00365736" w:rsidP="00365736" w:rsidRDefault="00365736" w14:paraId="72089CA9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65736">
              <w:rPr>
                <w:rFonts w:eastAsia="Times New Roman" w:cs="Times New Roman" w:asciiTheme="minorHAnsi" w:hAnsiTheme="minorHAnsi"/>
                <w:sz w:val="18"/>
                <w:szCs w:val="18"/>
              </w:rPr>
              <w:t>I sistemi ERP;</w:t>
            </w:r>
          </w:p>
          <w:p w:rsidRPr="00365736" w:rsidR="00365736" w:rsidP="00736153" w:rsidRDefault="00365736" w14:paraId="715E962B" w14:textId="5A3C6880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65736">
              <w:rPr>
                <w:rFonts w:eastAsia="Times New Roman" w:cs="Times New Roman" w:asciiTheme="minorHAnsi" w:hAnsiTheme="minorHAnsi"/>
                <w:sz w:val="18"/>
                <w:szCs w:val="18"/>
              </w:rPr>
              <w:t>I sistemi SCM e CRM;</w:t>
            </w:r>
          </w:p>
          <w:p w:rsidRPr="00365736" w:rsidR="00365736" w:rsidP="00365736" w:rsidRDefault="00365736" w14:paraId="54B3F29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65736">
              <w:rPr>
                <w:rFonts w:eastAsia="Times New Roman" w:cs="Times New Roman" w:asciiTheme="minorHAnsi" w:hAnsiTheme="minorHAnsi"/>
                <w:sz w:val="18"/>
                <w:szCs w:val="18"/>
              </w:rPr>
              <w:t>La sicurezza del SIA</w:t>
            </w:r>
          </w:p>
          <w:p w:rsidRPr="00365736" w:rsidR="00365736" w:rsidP="00365736" w:rsidRDefault="00365736" w14:paraId="166E9E8B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65736">
              <w:rPr>
                <w:rFonts w:eastAsia="Times New Roman" w:cs="Times New Roman" w:asciiTheme="minorHAnsi" w:hAnsiTheme="minorHAnsi"/>
                <w:sz w:val="18"/>
                <w:szCs w:val="18"/>
              </w:rPr>
              <w:t>La politica della sicurezza</w:t>
            </w:r>
          </w:p>
          <w:p w:rsidRPr="00365736" w:rsidR="00365736" w:rsidP="00365736" w:rsidRDefault="00365736" w14:paraId="2CC4EE7F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65736">
              <w:rPr>
                <w:rFonts w:eastAsia="Times New Roman" w:cs="Times New Roman" w:asciiTheme="minorHAnsi" w:hAnsiTheme="minorHAnsi"/>
                <w:sz w:val="18"/>
                <w:szCs w:val="18"/>
              </w:rPr>
              <w:t>La sicurezza dell’informazione</w:t>
            </w:r>
          </w:p>
          <w:p w:rsidRPr="00365736" w:rsidR="00365736" w:rsidP="00365736" w:rsidRDefault="00365736" w14:paraId="19FE5A3A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65736">
              <w:rPr>
                <w:rFonts w:eastAsia="Times New Roman" w:cs="Times New Roman" w:asciiTheme="minorHAnsi" w:hAnsiTheme="minorHAnsi"/>
                <w:sz w:val="18"/>
                <w:szCs w:val="18"/>
              </w:rPr>
              <w:t>La sicurezza sul lavoro</w:t>
            </w:r>
          </w:p>
          <w:p w:rsidR="00365736" w:rsidP="00532D78" w:rsidRDefault="00365736" w14:paraId="2C82467B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  <w:p w:rsidRPr="003A26B6" w:rsidR="009223E1" w:rsidP="00532D78" w:rsidRDefault="003A26B6" w14:paraId="3485E263" w14:textId="625D3334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22B66">
              <w:rPr>
                <w:rFonts w:eastAsia="Times New Roman" w:cs="Times New Roman" w:asciiTheme="minorHAnsi" w:hAnsiTheme="minorHAnsi"/>
                <w:sz w:val="18"/>
                <w:szCs w:val="18"/>
              </w:rPr>
              <w:t>Le tecnologie informatiche nei contesti organizzativi e aziendali - Dati aziendali e tutela della privacy - Sicurezza nei sistemi informatici.</w:t>
            </w:r>
          </w:p>
        </w:tc>
        <w:tc>
          <w:tcPr>
            <w:tcW w:w="755" w:type="pct"/>
            <w:tcMar/>
          </w:tcPr>
          <w:p w:rsidRPr="00532D78" w:rsidR="00532D78" w:rsidP="00532D78" w:rsidRDefault="00532D78" w14:paraId="0F4AD1C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532D78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>libro di testo, pc, utilizzo del Web, lezioni frontali e lavori di gruppo</w:t>
            </w:r>
          </w:p>
          <w:p w:rsidRPr="003A26B6" w:rsidR="009223E1" w:rsidP="00532D78" w:rsidRDefault="009223E1" w14:paraId="445D67C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534" w:type="pct"/>
            <w:tcMar/>
          </w:tcPr>
          <w:p w:rsidRPr="003A26B6" w:rsidR="009223E1" w:rsidP="00532D78" w:rsidRDefault="00532D78" w14:paraId="4E63EE0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532D78">
              <w:rPr>
                <w:rFonts w:eastAsia="Times New Roman" w:cs="Times New Roman" w:asciiTheme="minorHAnsi" w:hAnsiTheme="minorHAnsi"/>
                <w:sz w:val="18"/>
                <w:szCs w:val="18"/>
              </w:rPr>
              <w:t>Prova strutturata</w:t>
            </w:r>
          </w:p>
        </w:tc>
        <w:tc>
          <w:tcPr>
            <w:tcW w:w="374" w:type="pct"/>
            <w:tcMar/>
          </w:tcPr>
          <w:p w:rsidRPr="003A26B6" w:rsidR="009223E1" w:rsidP="00532D78" w:rsidRDefault="00532D78" w14:paraId="6AAF521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532D78">
              <w:rPr>
                <w:rFonts w:eastAsia="Times New Roman" w:cs="Times New Roman" w:asciiTheme="minorHAnsi" w:hAnsiTheme="minorHAnsi"/>
                <w:sz w:val="18"/>
                <w:szCs w:val="18"/>
              </w:rPr>
              <w:t>I QUAD</w:t>
            </w:r>
          </w:p>
        </w:tc>
      </w:tr>
      <w:tr w:rsidRPr="00FF3CD4" w:rsidR="00877436" w:rsidTr="3F2F3063" w14:paraId="60C64C0B" w14:textId="77777777">
        <w:tc>
          <w:tcPr>
            <w:tcW w:w="644" w:type="pct"/>
            <w:tcMar/>
          </w:tcPr>
          <w:p w:rsidRPr="00FF3CD4" w:rsidR="00877436" w:rsidP="00FF3CD4" w:rsidRDefault="00877436" w14:paraId="6CD8DB2C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N° </w:t>
            </w:r>
          </w:p>
          <w:p w:rsidRPr="00FF3CD4" w:rsidR="00877436" w:rsidP="00FF3CD4" w:rsidRDefault="00877436" w14:paraId="565D083E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Titolo:</w:t>
            </w:r>
          </w:p>
          <w:p w:rsidRPr="00FF3CD4" w:rsidR="00877436" w:rsidP="00FF3CD4" w:rsidRDefault="003A26B6" w14:paraId="4A1203AC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INTERNET, RETI, INFORMAZIONI</w:t>
            </w:r>
          </w:p>
        </w:tc>
        <w:tc>
          <w:tcPr>
            <w:tcW w:w="644" w:type="pct"/>
            <w:tcMar/>
          </w:tcPr>
          <w:p w:rsidRPr="00FF3CD4" w:rsidR="003A26B6" w:rsidP="00FF3CD4" w:rsidRDefault="003A26B6" w14:paraId="3023AC7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L’alunno alla fine del modulo avrà acquisito le competenze che lo</w:t>
            </w:r>
          </w:p>
          <w:p w:rsidRPr="00FF3CD4" w:rsidR="003A26B6" w:rsidP="00FF3CD4" w:rsidRDefault="003A26B6" w14:paraId="639BEF93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rendono in grado di:</w:t>
            </w:r>
          </w:p>
          <w:p w:rsidRPr="00FF3CD4" w:rsidR="003A26B6" w:rsidP="00FF3CD4" w:rsidRDefault="003A26B6" w14:paraId="7042C9E5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Descrivere Internet, elencandone struttura e caratteristiche e indicandone i principali servizi</w:t>
            </w:r>
          </w:p>
          <w:p w:rsidRPr="00FF3CD4" w:rsidR="003A26B6" w:rsidP="00FF3CD4" w:rsidRDefault="003A26B6" w14:paraId="4D483AD2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Descrivere i diversi tipi di rete in relazione all’estensione, alla</w:t>
            </w:r>
          </w:p>
          <w:p w:rsidRPr="00FF3CD4" w:rsidR="003A26B6" w:rsidP="00FF3CD4" w:rsidRDefault="003A26B6" w14:paraId="6705620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strutturazione e al tipo di collegamento</w:t>
            </w:r>
          </w:p>
          <w:p w:rsidRPr="00FF3CD4" w:rsidR="003A26B6" w:rsidP="00FF3CD4" w:rsidRDefault="003A26B6" w14:paraId="548E9B4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Copiare contenuti, salvare immagini ed eseguire il download dal Web</w:t>
            </w:r>
          </w:p>
          <w:p w:rsidRPr="00FF3CD4" w:rsidR="003A26B6" w:rsidP="00FF3CD4" w:rsidRDefault="003A26B6" w14:paraId="7DE7F2D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Utilizzare il browser, navigare con più schede aperte ed eseguire</w:t>
            </w:r>
          </w:p>
          <w:p w:rsidRPr="00FF3CD4" w:rsidR="003A26B6" w:rsidP="00FF3CD4" w:rsidRDefault="003A26B6" w14:paraId="465C3291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ricerche applicando criteri specifici</w:t>
            </w:r>
          </w:p>
          <w:p w:rsidRPr="00FF3CD4" w:rsidR="003A26B6" w:rsidP="00FF3CD4" w:rsidRDefault="003A26B6" w14:paraId="5A0CC64E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Conoscere i concetti e i termini riguardanti le reti e Internet e i servizi 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 xml:space="preserve">che supportano le attività aziendali. </w:t>
            </w:r>
          </w:p>
          <w:p w:rsidRPr="00FF3CD4" w:rsidR="003A26B6" w:rsidP="00FF3CD4" w:rsidRDefault="003A26B6" w14:paraId="3720922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Utilizzare le applicazioni di Internet quali Web, posta elettronica, motori di ricerca, commercio elettronico e le diverse forme di comunicazione e interazione in rete. </w:t>
            </w:r>
          </w:p>
          <w:p w:rsidRPr="00FF3CD4" w:rsidR="00877436" w:rsidP="00FF3CD4" w:rsidRDefault="003A26B6" w14:paraId="77949B24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Conoscere le implicazioni collegate alla sicurezza sulle reti.</w:t>
            </w:r>
          </w:p>
        </w:tc>
        <w:tc>
          <w:tcPr>
            <w:tcW w:w="761" w:type="pct"/>
            <w:shd w:val="clear" w:color="auto" w:fill="auto"/>
            <w:tcMar/>
          </w:tcPr>
          <w:p w:rsidRPr="00FF3CD4" w:rsidR="003A26B6" w:rsidP="00FF3CD4" w:rsidRDefault="003A26B6" w14:paraId="1B10A945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>Descrivere le diverse caratteristiche di Internet</w:t>
            </w:r>
          </w:p>
          <w:p w:rsidRPr="00FF3CD4" w:rsidR="003A26B6" w:rsidP="00FF3CD4" w:rsidRDefault="003A26B6" w14:paraId="693A72D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Elencare le diverse tipologie di reti</w:t>
            </w:r>
          </w:p>
          <w:p w:rsidRPr="00FF3CD4" w:rsidR="003A26B6" w:rsidP="00FF3CD4" w:rsidRDefault="003A26B6" w14:paraId="0254737B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Prelevare dal web</w:t>
            </w:r>
          </w:p>
          <w:p w:rsidRPr="00FF3CD4" w:rsidR="003A26B6" w:rsidP="00FF3CD4" w:rsidRDefault="003A26B6" w14:paraId="7CDEF332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Saper gestire la posta elettronica</w:t>
            </w:r>
          </w:p>
          <w:p w:rsidRPr="00FF3CD4" w:rsidR="003A26B6" w:rsidP="00FF3CD4" w:rsidRDefault="003A26B6" w14:paraId="1024CA3E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Saper utilizzare i motori di ricerca</w:t>
            </w:r>
          </w:p>
          <w:p w:rsidRPr="00FF3CD4" w:rsidR="003A26B6" w:rsidP="00FF3CD4" w:rsidRDefault="003A26B6" w14:paraId="6E6F677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Individuare diverse modalità per la connessione a Internet </w:t>
            </w:r>
          </w:p>
          <w:p w:rsidRPr="00FF3CD4" w:rsidR="003A26B6" w:rsidP="00FF3CD4" w:rsidRDefault="003A26B6" w14:paraId="42E224B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Individuare l’indirizzo IP del proprio computer </w:t>
            </w:r>
          </w:p>
          <w:p w:rsidRPr="00FF3CD4" w:rsidR="003A26B6" w:rsidP="00FF3CD4" w:rsidRDefault="003A26B6" w14:paraId="78A84A1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Identificare una risorsa Internet tramite URL </w:t>
            </w:r>
          </w:p>
          <w:p w:rsidRPr="00FF3CD4" w:rsidR="003A26B6" w:rsidP="00FF3CD4" w:rsidRDefault="003A26B6" w14:paraId="6B2F2F9E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Consultare le pagine dei siti Internet utilizzando un browser </w:t>
            </w:r>
          </w:p>
          <w:p w:rsidRPr="00FF3CD4" w:rsidR="003A26B6" w:rsidP="00FF3CD4" w:rsidRDefault="003A26B6" w14:paraId="0C42A38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Inviare e ricevere messaggi di posta elettronica </w:t>
            </w:r>
          </w:p>
          <w:p w:rsidRPr="00FF3CD4" w:rsidR="003A26B6" w:rsidP="00FF3CD4" w:rsidRDefault="003A26B6" w14:paraId="738857DE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Allegare un file al messaggio di posta elettronica </w:t>
            </w:r>
          </w:p>
          <w:p w:rsidRPr="00FF3CD4" w:rsidR="003A26B6" w:rsidP="00FF3CD4" w:rsidRDefault="003A26B6" w14:paraId="509FDA15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Inviare e ricevere messaggi con webmail </w:t>
            </w:r>
          </w:p>
          <w:p w:rsidRPr="00FF3CD4" w:rsidR="003A26B6" w:rsidP="00FF3CD4" w:rsidRDefault="003A26B6" w14:paraId="1F7E29FA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Riconoscere servizi di cloud computing Adottare 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>precauzioni e regole per la sicurezza</w:t>
            </w:r>
          </w:p>
          <w:p w:rsidRPr="00FF3CD4" w:rsidR="00877436" w:rsidP="00FF3CD4" w:rsidRDefault="00877436" w14:paraId="461D2733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658" w:type="pct"/>
            <w:shd w:val="clear" w:color="auto" w:fill="auto"/>
            <w:tcMar/>
          </w:tcPr>
          <w:p w:rsidRPr="00FF3CD4" w:rsidR="003A26B6" w:rsidP="00FF3CD4" w:rsidRDefault="003A26B6" w14:paraId="67759F0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 xml:space="preserve">LE RETI INFORMATICHE </w:t>
            </w:r>
          </w:p>
          <w:p w:rsidRPr="00FF3CD4" w:rsidR="003A26B6" w:rsidP="00FF3CD4" w:rsidRDefault="003A26B6" w14:paraId="26629EAB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Le reti </w:t>
            </w:r>
          </w:p>
          <w:p w:rsidRPr="00FF3CD4" w:rsidR="003A26B6" w:rsidP="00FF3CD4" w:rsidRDefault="003A26B6" w14:paraId="306DD8C5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Le architetture client/server e peer to peer </w:t>
            </w:r>
          </w:p>
          <w:p w:rsidRPr="00FF3CD4" w:rsidR="003A26B6" w:rsidP="00FF3CD4" w:rsidRDefault="003A26B6" w14:paraId="0121BE75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Reti LAN e WAN </w:t>
            </w:r>
          </w:p>
          <w:p w:rsidRPr="00FF3CD4" w:rsidR="003A26B6" w:rsidP="00FF3CD4" w:rsidRDefault="003A26B6" w14:paraId="06944D8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Protocollo TCP/IP </w:t>
            </w:r>
          </w:p>
          <w:p w:rsidRPr="00FF3CD4" w:rsidR="003A26B6" w:rsidP="00FF3CD4" w:rsidRDefault="003A26B6" w14:paraId="026EB7F2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Indirizzi IP </w:t>
            </w:r>
          </w:p>
          <w:p w:rsidRPr="00FF3CD4" w:rsidR="003A26B6" w:rsidP="3F2F3063" w:rsidRDefault="003A26B6" w14:paraId="6C93689B" w14:textId="48BDA6D5">
            <w:pPr>
              <w:pStyle w:val="TableParagraph"/>
              <w:spacing w:line="246" w:lineRule="exact"/>
              <w:ind w:left="114"/>
              <w:rPr>
                <w:rFonts w:ascii="Calibri" w:hAnsi="Calibri" w:eastAsia="Times New Roman" w:cs="Times New Roman" w:asciiTheme="minorAscii" w:hAnsiTheme="minorAscii"/>
                <w:sz w:val="18"/>
                <w:szCs w:val="18"/>
              </w:rPr>
            </w:pPr>
            <w:r w:rsidRPr="3F2F3063" w:rsidR="003A26B6">
              <w:rPr>
                <w:rFonts w:ascii="Calibri" w:hAnsi="Calibri" w:eastAsia="Times New Roman" w:cs="Times New Roman" w:asciiTheme="minorAscii" w:hAnsiTheme="minorAscii"/>
                <w:sz w:val="18"/>
                <w:szCs w:val="18"/>
              </w:rPr>
              <w:t xml:space="preserve">Internet </w:t>
            </w:r>
            <w:r w:rsidRPr="3F2F3063" w:rsidR="7411A400">
              <w:rPr>
                <w:rFonts w:ascii="Calibri" w:hAnsi="Calibri" w:eastAsia="Times New Roman" w:cs="Times New Roman" w:asciiTheme="minorAscii" w:hAnsiTheme="minorAscii"/>
                <w:sz w:val="18"/>
                <w:szCs w:val="18"/>
              </w:rPr>
              <w:t xml:space="preserve"> </w:t>
            </w:r>
          </w:p>
          <w:p w:rsidRPr="00FF3CD4" w:rsidR="003A26B6" w:rsidP="00FF3CD4" w:rsidRDefault="003A26B6" w14:paraId="6E20EAE3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Sistema dei nomi di dominio DNS </w:t>
            </w:r>
          </w:p>
          <w:p w:rsidRPr="00FF3CD4" w:rsidR="003A26B6" w:rsidP="00FF3CD4" w:rsidRDefault="003A26B6" w14:paraId="7FDFE70B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Comunicazione in rete </w:t>
            </w:r>
          </w:p>
          <w:p w:rsidRPr="00FF3CD4" w:rsidR="003A26B6" w:rsidP="00FF3CD4" w:rsidRDefault="003A26B6" w14:paraId="4BAF9671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Servizi di rete </w:t>
            </w:r>
          </w:p>
          <w:p w:rsidRPr="00FF3CD4" w:rsidR="003A26B6" w:rsidP="00FF3CD4" w:rsidRDefault="003A26B6" w14:paraId="2A2B5A39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Intranet ed Extranet </w:t>
            </w:r>
          </w:p>
          <w:p w:rsidRPr="00FF3CD4" w:rsidR="003A26B6" w:rsidP="00FF3CD4" w:rsidRDefault="003A26B6" w14:paraId="5C310922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Cloud computing </w:t>
            </w:r>
          </w:p>
          <w:p w:rsidRPr="00FF3CD4" w:rsidR="003A26B6" w:rsidP="00FF3CD4" w:rsidRDefault="003A26B6" w14:paraId="603841AE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Aspetti della sicurezza in rete </w:t>
            </w:r>
          </w:p>
          <w:p w:rsidRPr="00FF3CD4" w:rsidR="00877436" w:rsidP="00FF3CD4" w:rsidRDefault="00877436" w14:paraId="693C925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630" w:type="pct"/>
            <w:shd w:val="clear" w:color="auto" w:fill="auto"/>
            <w:tcMar/>
          </w:tcPr>
          <w:p w:rsidRPr="00026545" w:rsidR="003A26B6" w:rsidP="00FF3CD4" w:rsidRDefault="003A26B6" w14:paraId="53C7F80A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  <w:lang w:val="en-US"/>
              </w:rPr>
            </w:pPr>
            <w:r w:rsidRPr="00026545">
              <w:rPr>
                <w:rFonts w:eastAsia="Times New Roman" w:cs="Times New Roman" w:asciiTheme="minorHAnsi" w:hAnsiTheme="minorHAnsi"/>
                <w:sz w:val="18"/>
                <w:szCs w:val="18"/>
                <w:lang w:val="en-US"/>
              </w:rPr>
              <w:t xml:space="preserve">Internet e il WWW advanced </w:t>
            </w:r>
          </w:p>
          <w:p w:rsidRPr="00026545" w:rsidR="003A26B6" w:rsidP="00FF3CD4" w:rsidRDefault="003A26B6" w14:paraId="398373F2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  <w:lang w:val="en-US"/>
              </w:rPr>
            </w:pPr>
            <w:proofErr w:type="spellStart"/>
            <w:r w:rsidRPr="00026545">
              <w:rPr>
                <w:rFonts w:eastAsia="Times New Roman" w:cs="Times New Roman" w:asciiTheme="minorHAnsi" w:hAnsiTheme="minorHAnsi"/>
                <w:sz w:val="18"/>
                <w:szCs w:val="18"/>
                <w:lang w:val="en-US"/>
              </w:rPr>
              <w:t>Utilizzo</w:t>
            </w:r>
            <w:proofErr w:type="spellEnd"/>
            <w:r w:rsidRPr="00026545">
              <w:rPr>
                <w:rFonts w:eastAsia="Times New Roman" w:cs="Times New Roman" w:asciiTheme="minorHAnsi" w:hAnsiTheme="minorHAnsi"/>
                <w:sz w:val="18"/>
                <w:szCs w:val="18"/>
                <w:lang w:val="en-US"/>
              </w:rPr>
              <w:t xml:space="preserve"> del </w:t>
            </w:r>
            <w:proofErr w:type="spellStart"/>
            <w:r w:rsidRPr="00026545">
              <w:rPr>
                <w:rFonts w:eastAsia="Times New Roman" w:cs="Times New Roman" w:asciiTheme="minorHAnsi" w:hAnsiTheme="minorHAnsi"/>
                <w:sz w:val="18"/>
                <w:szCs w:val="18"/>
                <w:lang w:val="en-US"/>
              </w:rPr>
              <w:t>brower</w:t>
            </w:r>
            <w:proofErr w:type="spellEnd"/>
            <w:r w:rsidRPr="00026545">
              <w:rPr>
                <w:rFonts w:eastAsia="Times New Roman" w:cs="Times New Roman" w:asciiTheme="minorHAnsi" w:hAnsiTheme="minorHAnsi"/>
                <w:sz w:val="18"/>
                <w:szCs w:val="18"/>
                <w:lang w:val="en-US"/>
              </w:rPr>
              <w:t xml:space="preserve"> advanced</w:t>
            </w:r>
          </w:p>
          <w:p w:rsidRPr="00FF3CD4" w:rsidR="003A26B6" w:rsidP="00FF3CD4" w:rsidRDefault="003A26B6" w14:paraId="0303DC5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LE RETI </w:t>
            </w:r>
            <w:proofErr w:type="gramStart"/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INFORMATICHE  DI</w:t>
            </w:r>
            <w:proofErr w:type="gramEnd"/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COMPUTER</w:t>
            </w:r>
          </w:p>
          <w:p w:rsidRPr="00FF3CD4" w:rsidR="00877436" w:rsidP="00FF3CD4" w:rsidRDefault="00877436" w14:paraId="4629A045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755" w:type="pct"/>
            <w:tcMar/>
          </w:tcPr>
          <w:p w:rsidRPr="00FF3CD4" w:rsidR="00532D78" w:rsidP="00FF3CD4" w:rsidRDefault="00532D78" w14:paraId="45F651A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libro di testo, pc, utilizzo del Web, lezioni frontali e lavori di gruppo</w:t>
            </w:r>
          </w:p>
          <w:p w:rsidRPr="00FF3CD4" w:rsidR="00877436" w:rsidP="00FF3CD4" w:rsidRDefault="00877436" w14:paraId="15A77BAA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534" w:type="pct"/>
            <w:tcMar/>
          </w:tcPr>
          <w:p w:rsidRPr="00FF3CD4" w:rsidR="00877436" w:rsidP="00FF3CD4" w:rsidRDefault="00532D78" w14:paraId="553FF63C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Prove strutturate Prove pratiche</w:t>
            </w:r>
          </w:p>
        </w:tc>
        <w:tc>
          <w:tcPr>
            <w:tcW w:w="374" w:type="pct"/>
            <w:tcMar/>
          </w:tcPr>
          <w:p w:rsidRPr="00FF3CD4" w:rsidR="00877436" w:rsidP="00FF3CD4" w:rsidRDefault="00FF3CD4" w14:paraId="11D62E99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 QUAD/II QUAD</w:t>
            </w:r>
          </w:p>
        </w:tc>
      </w:tr>
      <w:tr w:rsidRPr="009223E1" w:rsidR="00877436" w:rsidTr="3F2F3063" w14:paraId="4BCC6138" w14:textId="77777777">
        <w:tc>
          <w:tcPr>
            <w:tcW w:w="644" w:type="pct"/>
            <w:tcMar/>
          </w:tcPr>
          <w:p w:rsidRPr="00FF3CD4" w:rsidR="00877436" w:rsidP="00FF3CD4" w:rsidRDefault="00877436" w14:paraId="32601F22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N° </w:t>
            </w:r>
          </w:p>
          <w:p w:rsidRPr="00FF3CD4" w:rsidR="00877436" w:rsidP="00FF3CD4" w:rsidRDefault="00877436" w14:paraId="2C972CBA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Titolo:</w:t>
            </w:r>
          </w:p>
          <w:p w:rsidRPr="00FF3CD4" w:rsidR="00877436" w:rsidP="00FF3CD4" w:rsidRDefault="003A26B6" w14:paraId="3E9B991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PROGETTARE E PRODURRE PAGINE WEB</w:t>
            </w:r>
          </w:p>
        </w:tc>
        <w:tc>
          <w:tcPr>
            <w:tcW w:w="644" w:type="pct"/>
            <w:tcMar/>
          </w:tcPr>
          <w:p w:rsidRPr="00FF3CD4" w:rsidR="003A26B6" w:rsidP="00FF3CD4" w:rsidRDefault="003A26B6" w14:paraId="724CBFB3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L’alunno alla fine del modulo avrà acquisito le competenze che lo</w:t>
            </w:r>
          </w:p>
          <w:p w:rsidRPr="00FF3CD4" w:rsidR="003A26B6" w:rsidP="00FF3CD4" w:rsidRDefault="003A26B6" w14:paraId="056326A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rendono in grado di:</w:t>
            </w:r>
          </w:p>
          <w:p w:rsidRPr="00FF3CD4" w:rsidR="003A26B6" w:rsidP="00FF3CD4" w:rsidRDefault="003A26B6" w14:paraId="47CE6214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Progettare e realizzare un sito Web</w:t>
            </w:r>
          </w:p>
          <w:p w:rsidRPr="00FF3CD4" w:rsidR="00877436" w:rsidP="00FF3CD4" w:rsidRDefault="003A26B6" w14:paraId="539586CF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Usare un CMS</w:t>
            </w:r>
          </w:p>
        </w:tc>
        <w:tc>
          <w:tcPr>
            <w:tcW w:w="761" w:type="pct"/>
            <w:shd w:val="clear" w:color="auto" w:fill="auto"/>
            <w:tcMar/>
          </w:tcPr>
          <w:p w:rsidRPr="00FF3CD4" w:rsidR="003A26B6" w:rsidP="00FF3CD4" w:rsidRDefault="003A26B6" w14:paraId="2A61A27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Saper creare pagine web </w:t>
            </w:r>
          </w:p>
          <w:p w:rsidRPr="00FF3CD4" w:rsidR="003A26B6" w:rsidP="00FF3CD4" w:rsidRDefault="003A26B6" w14:paraId="7EA2A55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saper individuare gli errori di sintassi </w:t>
            </w:r>
          </w:p>
          <w:p w:rsidRPr="00FF3CD4" w:rsidR="003A26B6" w:rsidP="00FF3CD4" w:rsidRDefault="003A26B6" w14:paraId="40ACF875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Visualizzare il codice HTML di una pagina Web </w:t>
            </w:r>
          </w:p>
          <w:p w:rsidRPr="00FF3CD4" w:rsidR="003A26B6" w:rsidP="00FF3CD4" w:rsidRDefault="003A26B6" w14:paraId="46C466D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Creare una pagina HTML </w:t>
            </w:r>
          </w:p>
          <w:p w:rsidRPr="00FF3CD4" w:rsidR="003A26B6" w:rsidP="00FF3CD4" w:rsidRDefault="003A26B6" w14:paraId="77AAF543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Inserire titoli e sottotitoli </w:t>
            </w:r>
          </w:p>
          <w:p w:rsidRPr="00FF3CD4" w:rsidR="003A26B6" w:rsidP="00FF3CD4" w:rsidRDefault="003A26B6" w14:paraId="74900864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Inserire un paragrafo </w:t>
            </w:r>
          </w:p>
          <w:p w:rsidRPr="00FF3CD4" w:rsidR="003A26B6" w:rsidP="00FF3CD4" w:rsidRDefault="003A26B6" w14:paraId="549EEAAC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Creare elenchi puntati e numerati </w:t>
            </w:r>
          </w:p>
          <w:p w:rsidRPr="00FF3CD4" w:rsidR="003A26B6" w:rsidP="00FF3CD4" w:rsidRDefault="003A26B6" w14:paraId="6F9DBC8C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Creare un collegamento </w:t>
            </w:r>
          </w:p>
          <w:p w:rsidRPr="00FF3CD4" w:rsidR="00877436" w:rsidP="00FF3CD4" w:rsidRDefault="003A26B6" w14:paraId="11572E9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Inserire un’immagine</w:t>
            </w:r>
          </w:p>
        </w:tc>
        <w:tc>
          <w:tcPr>
            <w:tcW w:w="658" w:type="pct"/>
            <w:shd w:val="clear" w:color="auto" w:fill="auto"/>
            <w:tcMar/>
          </w:tcPr>
          <w:p w:rsidRPr="00FF3CD4" w:rsidR="003A26B6" w:rsidP="00FF3CD4" w:rsidRDefault="003A26B6" w14:paraId="58A20CC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Conoscere i principali tag </w:t>
            </w:r>
          </w:p>
          <w:p w:rsidRPr="00FF3CD4" w:rsidR="003A26B6" w:rsidP="00FF3CD4" w:rsidRDefault="003A26B6" w14:paraId="5BD0E63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Linguaggio HTML </w:t>
            </w:r>
          </w:p>
          <w:p w:rsidRPr="00FF3CD4" w:rsidR="003A26B6" w:rsidP="00FF3CD4" w:rsidRDefault="003A26B6" w14:paraId="781BAC9B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Tag del linguaggio </w:t>
            </w:r>
          </w:p>
          <w:p w:rsidRPr="00FF3CD4" w:rsidR="003A26B6" w:rsidP="00FF3CD4" w:rsidRDefault="003A26B6" w14:paraId="58B9A919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Struttura generale di una pagina HTML </w:t>
            </w:r>
          </w:p>
          <w:p w:rsidRPr="00FF3CD4" w:rsidR="003A26B6" w:rsidP="00FF3CD4" w:rsidRDefault="003A26B6" w14:paraId="65990869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Attributi dei tag </w:t>
            </w:r>
          </w:p>
          <w:p w:rsidRPr="00FF3CD4" w:rsidR="003A26B6" w:rsidP="00FF3CD4" w:rsidRDefault="003A26B6" w14:paraId="3AE4864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Formattazione del testo </w:t>
            </w:r>
          </w:p>
          <w:p w:rsidRPr="00FF3CD4" w:rsidR="003A26B6" w:rsidP="00FF3CD4" w:rsidRDefault="003A26B6" w14:paraId="6C010FDC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Titoli, sottotitoli, paragrafi </w:t>
            </w:r>
          </w:p>
          <w:p w:rsidRPr="00FF3CD4" w:rsidR="003A26B6" w:rsidP="00FF3CD4" w:rsidRDefault="003A26B6" w14:paraId="7FCA6D98" w14:textId="4A578A7C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Elenchi puntati e numerati</w:t>
            </w:r>
            <w:r w:rsidR="00054A8B">
              <w:rPr>
                <w:rFonts w:eastAsia="Times New Roman" w:cs="Times New Roman" w:asciiTheme="minorHAnsi" w:hAnsiTheme="minorHAnsi"/>
                <w:sz w:val="18"/>
                <w:szCs w:val="18"/>
              </w:rPr>
              <w:t>, tabelle, immagini</w:t>
            </w:r>
          </w:p>
          <w:p w:rsidRPr="00FF3CD4" w:rsidR="003A26B6" w:rsidP="00FF3CD4" w:rsidRDefault="003A26B6" w14:paraId="13DB580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Collegamenti ipertestuali </w:t>
            </w:r>
          </w:p>
          <w:p w:rsidRPr="00FF3CD4" w:rsidR="003A26B6" w:rsidP="00FF3CD4" w:rsidRDefault="00060931" w14:paraId="60CCEF77" w14:textId="16D63883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>
              <w:rPr>
                <w:rFonts w:eastAsia="Times New Roman" w:cs="Times New Roman" w:asciiTheme="minorHAnsi" w:hAnsiTheme="minorHAnsi"/>
                <w:sz w:val="18"/>
                <w:szCs w:val="18"/>
              </w:rPr>
              <w:t>Concetto di</w:t>
            </w:r>
            <w:r w:rsidRPr="00FF3CD4" w:rsid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CMS </w:t>
            </w:r>
          </w:p>
          <w:p w:rsidRPr="00FF3CD4" w:rsidR="003A26B6" w:rsidP="00FF3CD4" w:rsidRDefault="003A26B6" w14:paraId="310B89CA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Sito Web </w:t>
            </w:r>
          </w:p>
          <w:p w:rsidRPr="00FF3CD4" w:rsidR="00877436" w:rsidP="00FF3CD4" w:rsidRDefault="003A26B6" w14:paraId="22B1D0E4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Conoscere le problematiche relative alla progettazione di un sito</w:t>
            </w:r>
          </w:p>
        </w:tc>
        <w:tc>
          <w:tcPr>
            <w:tcW w:w="630" w:type="pct"/>
            <w:shd w:val="clear" w:color="auto" w:fill="auto"/>
            <w:tcMar/>
          </w:tcPr>
          <w:p w:rsidRPr="00FF3CD4" w:rsidR="003A26B6" w:rsidP="00FF3CD4" w:rsidRDefault="003A26B6" w14:paraId="1AA791BF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Creare pagine web Linguaggio HTML </w:t>
            </w:r>
          </w:p>
          <w:p w:rsidRPr="00FF3CD4" w:rsidR="00532D78" w:rsidP="00FF3CD4" w:rsidRDefault="003A26B6" w14:paraId="298F1AD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Tag del linguaggio</w:t>
            </w:r>
            <w:r w:rsidRPr="00FF3CD4" w:rsidR="00532D78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Conoscere i principali CMS </w:t>
            </w:r>
          </w:p>
          <w:p w:rsidRPr="00FF3CD4" w:rsidR="00532D78" w:rsidP="00FF3CD4" w:rsidRDefault="00532D78" w14:paraId="7205646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Sito Web </w:t>
            </w:r>
          </w:p>
          <w:p w:rsidRPr="00FF3CD4" w:rsidR="00877436" w:rsidP="00FF3CD4" w:rsidRDefault="00877436" w14:paraId="53E9830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755" w:type="pct"/>
            <w:tcMar/>
          </w:tcPr>
          <w:p w:rsidRPr="00FF3CD4" w:rsidR="00532D78" w:rsidP="00FF3CD4" w:rsidRDefault="00532D78" w14:paraId="4054ABF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libro di testo, pc, utilizzo del Web, lezioni frontali e lavori di gruppo</w:t>
            </w:r>
          </w:p>
          <w:p w:rsidRPr="00FF3CD4" w:rsidR="00877436" w:rsidP="00FF3CD4" w:rsidRDefault="00877436" w14:paraId="0B56D9D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534" w:type="pct"/>
            <w:tcMar/>
          </w:tcPr>
          <w:p w:rsidRPr="00FF3CD4" w:rsidR="00877436" w:rsidP="00FF3CD4" w:rsidRDefault="00532D78" w14:paraId="1DEFA0D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Prove strutturate Prove pratiche</w:t>
            </w:r>
          </w:p>
        </w:tc>
        <w:tc>
          <w:tcPr>
            <w:tcW w:w="374" w:type="pct"/>
            <w:tcMar/>
          </w:tcPr>
          <w:p w:rsidRPr="00FF3CD4" w:rsidR="00877436" w:rsidP="00FF3CD4" w:rsidRDefault="00FF3CD4" w14:paraId="0CF91CA3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proofErr w:type="gramStart"/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II</w:t>
            </w:r>
            <w:proofErr w:type="gramEnd"/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QUAD</w:t>
            </w:r>
          </w:p>
        </w:tc>
      </w:tr>
      <w:tr w:rsidRPr="009223E1" w:rsidR="00877436" w:rsidTr="3F2F3063" w14:paraId="37019FA4" w14:textId="77777777">
        <w:tc>
          <w:tcPr>
            <w:tcW w:w="644" w:type="pct"/>
            <w:tcMar/>
          </w:tcPr>
          <w:p w:rsidRPr="00FF3CD4" w:rsidR="003A26B6" w:rsidP="00FF3CD4" w:rsidRDefault="003A26B6" w14:paraId="7ABA9089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 xml:space="preserve">N° </w:t>
            </w:r>
          </w:p>
          <w:p w:rsidRPr="00FF3CD4" w:rsidR="003A26B6" w:rsidP="00FF3CD4" w:rsidRDefault="003A26B6" w14:paraId="6247C6E3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Titolo:</w:t>
            </w:r>
          </w:p>
          <w:p w:rsidRPr="00FF3CD4" w:rsidR="00877436" w:rsidP="00FF3CD4" w:rsidRDefault="00532D78" w14:paraId="76A5DAB0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Il database ACCESS</w:t>
            </w:r>
          </w:p>
        </w:tc>
        <w:tc>
          <w:tcPr>
            <w:tcW w:w="644" w:type="pct"/>
            <w:tcMar/>
          </w:tcPr>
          <w:p w:rsidRPr="00FF3CD4" w:rsidR="00532D78" w:rsidP="00FF3CD4" w:rsidRDefault="00532D78" w14:paraId="53C3852D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Descrivere un database</w:t>
            </w:r>
          </w:p>
          <w:p w:rsidRPr="00FF3CD4" w:rsidR="00532D78" w:rsidP="00FF3CD4" w:rsidRDefault="00532D78" w14:paraId="0ED8F74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Strutturare un archivio con tabelle e maschere</w:t>
            </w:r>
          </w:p>
          <w:p w:rsidRPr="00FF3CD4" w:rsidR="00877436" w:rsidP="00FF3CD4" w:rsidRDefault="00532D78" w14:paraId="34930FCC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Generare report</w:t>
            </w:r>
          </w:p>
        </w:tc>
        <w:tc>
          <w:tcPr>
            <w:tcW w:w="761" w:type="pct"/>
            <w:shd w:val="clear" w:color="auto" w:fill="auto"/>
            <w:tcMar/>
          </w:tcPr>
          <w:p w:rsidRPr="00FF3CD4" w:rsidR="00532D78" w:rsidP="00FF3CD4" w:rsidRDefault="00532D78" w14:paraId="08D1D702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Utilizzare gli strumenti della finestra Access</w:t>
            </w:r>
          </w:p>
          <w:p w:rsidRPr="00FF3CD4" w:rsidR="00532D78" w:rsidP="00FF3CD4" w:rsidRDefault="00532D78" w14:paraId="75322FA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Creare tabelle, maschere, query e report</w:t>
            </w:r>
          </w:p>
          <w:p w:rsidRPr="00FF3CD4" w:rsidR="00877436" w:rsidP="00FF3CD4" w:rsidRDefault="00532D78" w14:paraId="215B2842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Documentare con metodologie standard le fasi di raccolta, archiviazione e utilizzo dei dati.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Utilizzare le funzioni di un DBMS per estrapolare informazioni.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Realizzare tabelle e relazioni di un Data Base riferiti a tipiche esigenze amministrativo-contabili.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Definire un nuovo DB e aprire un DB esistente.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Creare una tabella, caricare i dati, definire la chiave, cancellare una riga.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Definire le caratteristiche dei campi nella struttura della tabella.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Definire e relazioni tra le tabelle.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Definire ed eseguire una SEMPLICE query.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Ordinare i dati.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Creare una maschera e una maschera con sottomaschera.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Inserire un oggetto in un campo della tabella.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Creare un report.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>Importare ed esportare dati dal DB.</w:t>
            </w:r>
          </w:p>
        </w:tc>
        <w:tc>
          <w:tcPr>
            <w:tcW w:w="658" w:type="pct"/>
            <w:shd w:val="clear" w:color="auto" w:fill="auto"/>
            <w:tcMar/>
          </w:tcPr>
          <w:p w:rsidRPr="00FF3CD4" w:rsidR="00532D78" w:rsidP="00FF3CD4" w:rsidRDefault="00532D78" w14:paraId="412438EE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lastRenderedPageBreak/>
              <w:t>Comprendere il database e la sua organizzazione</w:t>
            </w:r>
          </w:p>
          <w:p w:rsidRPr="00FF3CD4" w:rsidR="00532D78" w:rsidP="00FF3CD4" w:rsidRDefault="00532D78" w14:paraId="25A8CAD8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Conoscere: </w:t>
            </w:r>
          </w:p>
          <w:p w:rsidRPr="00FF3CD4" w:rsidR="00532D78" w:rsidP="00FF3CD4" w:rsidRDefault="00532D78" w14:paraId="577A85C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il significato di campo, record, chiave primaria</w:t>
            </w:r>
          </w:p>
          <w:p w:rsidRPr="00FF3CD4" w:rsidR="00877436" w:rsidP="00FF3CD4" w:rsidRDefault="00532D78" w14:paraId="126AFDCF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Funzioni di un Data Base Management System (DBMS).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Struttura di un Data Base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Il programma Access. La creazione delle tabelle, le proprietà dei campi, le relazioni, Query, Maschere.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Oggetti multimediali in una base di dati.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Report.</w:t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br/>
            </w:r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Importazione / esportazione dati.</w:t>
            </w:r>
          </w:p>
        </w:tc>
        <w:tc>
          <w:tcPr>
            <w:tcW w:w="630" w:type="pct"/>
            <w:shd w:val="clear" w:color="auto" w:fill="auto"/>
            <w:tcMar/>
          </w:tcPr>
          <w:p w:rsidRPr="00180D03" w:rsidR="00180D03" w:rsidP="00180D03" w:rsidRDefault="00180D03" w14:paraId="03C6AB2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180D03">
              <w:rPr>
                <w:rFonts w:eastAsia="Times New Roman" w:cs="Times New Roman" w:asciiTheme="minorHAnsi" w:hAnsiTheme="minorHAnsi"/>
                <w:sz w:val="18"/>
                <w:szCs w:val="18"/>
              </w:rPr>
              <w:t>La progettazione concettuale: il modello ER</w:t>
            </w:r>
          </w:p>
          <w:p w:rsidRPr="00180D03" w:rsidR="00180D03" w:rsidP="00180D03" w:rsidRDefault="00180D03" w14:paraId="77A0A44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180D03">
              <w:rPr>
                <w:rFonts w:eastAsia="Times New Roman" w:cs="Times New Roman" w:asciiTheme="minorHAnsi" w:hAnsiTheme="minorHAnsi"/>
                <w:sz w:val="18"/>
                <w:szCs w:val="18"/>
              </w:rPr>
              <w:t>Il modello concettuale ER;</w:t>
            </w:r>
          </w:p>
          <w:p w:rsidRPr="00180D03" w:rsidR="00180D03" w:rsidP="00180D03" w:rsidRDefault="00180D03" w14:paraId="68CB0F99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180D03">
              <w:rPr>
                <w:rFonts w:eastAsia="Times New Roman" w:cs="Times New Roman" w:asciiTheme="minorHAnsi" w:hAnsiTheme="minorHAnsi"/>
                <w:sz w:val="18"/>
                <w:szCs w:val="18"/>
              </w:rPr>
              <w:t>Entità, attributi e chiavi;</w:t>
            </w:r>
          </w:p>
          <w:p w:rsidR="00180D03" w:rsidP="00180D03" w:rsidRDefault="00180D03" w14:paraId="4AA0BE33" w14:textId="2836DD46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180D03">
              <w:rPr>
                <w:rFonts w:eastAsia="Times New Roman" w:cs="Times New Roman" w:asciiTheme="minorHAnsi" w:hAnsiTheme="minorHAnsi"/>
                <w:sz w:val="18"/>
                <w:szCs w:val="18"/>
              </w:rPr>
              <w:t>Le associazioni;</w:t>
            </w:r>
          </w:p>
          <w:p w:rsidR="00180D03" w:rsidP="00180D03" w:rsidRDefault="00180D03" w14:paraId="02E41A04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  <w:p w:rsidRPr="00FF3CD4" w:rsidR="00877436" w:rsidP="00180D03" w:rsidRDefault="00532D78" w14:paraId="2D97B1DC" w14:textId="13AD856B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22B66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Archivi - Le operazioni sugli archivi - Supporti fisici - Le basi di dati - Il modello relazionale della base di </w:t>
            </w:r>
            <w:proofErr w:type="gramStart"/>
            <w:r w:rsidRPr="00322B66">
              <w:rPr>
                <w:rFonts w:eastAsia="Times New Roman" w:cs="Times New Roman" w:asciiTheme="minorHAnsi" w:hAnsiTheme="minorHAnsi"/>
                <w:sz w:val="18"/>
                <w:szCs w:val="18"/>
              </w:rPr>
              <w:t>dati  (</w:t>
            </w:r>
            <w:proofErr w:type="gramEnd"/>
            <w:r w:rsidRPr="00322B66">
              <w:rPr>
                <w:rFonts w:eastAsia="Times New Roman" w:cs="Times New Roman" w:asciiTheme="minorHAnsi" w:hAnsiTheme="minorHAnsi"/>
                <w:sz w:val="18"/>
                <w:szCs w:val="18"/>
              </w:rPr>
              <w:t>cenni)- Il programma Access - La creazione delle tabelle - Le relazioni tra tabelle - Cercare informazioni - Le maschere - I report - Esportazione ed importazione dei dati.</w:t>
            </w:r>
          </w:p>
        </w:tc>
        <w:tc>
          <w:tcPr>
            <w:tcW w:w="755" w:type="pct"/>
            <w:tcMar/>
          </w:tcPr>
          <w:p w:rsidRPr="00FF3CD4" w:rsidR="00877436" w:rsidP="00FF3CD4" w:rsidRDefault="00877436" w14:paraId="2F8F1F96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</w:p>
        </w:tc>
        <w:tc>
          <w:tcPr>
            <w:tcW w:w="534" w:type="pct"/>
            <w:tcMar/>
          </w:tcPr>
          <w:p w:rsidRPr="00FF3CD4" w:rsidR="00877436" w:rsidP="00FF3CD4" w:rsidRDefault="00532D78" w14:paraId="20BB8F1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r w:rsidRPr="003A26B6">
              <w:rPr>
                <w:rFonts w:eastAsia="Times New Roman" w:cs="Times New Roman" w:asciiTheme="minorHAnsi" w:hAnsiTheme="minorHAnsi"/>
                <w:sz w:val="18"/>
                <w:szCs w:val="18"/>
              </w:rPr>
              <w:t>Prove strutturate Prove pratiche</w:t>
            </w:r>
          </w:p>
        </w:tc>
        <w:tc>
          <w:tcPr>
            <w:tcW w:w="374" w:type="pct"/>
            <w:tcMar/>
          </w:tcPr>
          <w:p w:rsidRPr="00FF3CD4" w:rsidR="00877436" w:rsidP="00FF3CD4" w:rsidRDefault="00FF3CD4" w14:paraId="566D37C7" w14:textId="77777777">
            <w:pPr>
              <w:pStyle w:val="TableParagraph"/>
              <w:spacing w:line="246" w:lineRule="exact"/>
              <w:ind w:left="114"/>
              <w:rPr>
                <w:rFonts w:eastAsia="Times New Roman" w:cs="Times New Roman" w:asciiTheme="minorHAnsi" w:hAnsiTheme="minorHAnsi"/>
                <w:sz w:val="18"/>
                <w:szCs w:val="18"/>
              </w:rPr>
            </w:pPr>
            <w:proofErr w:type="gramStart"/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>II</w:t>
            </w:r>
            <w:proofErr w:type="gramEnd"/>
            <w:r w:rsidRPr="00FF3CD4">
              <w:rPr>
                <w:rFonts w:eastAsia="Times New Roman" w:cs="Times New Roman" w:asciiTheme="minorHAnsi" w:hAnsiTheme="minorHAnsi"/>
                <w:sz w:val="18"/>
                <w:szCs w:val="18"/>
              </w:rPr>
              <w:t xml:space="preserve"> QUAD</w:t>
            </w:r>
          </w:p>
        </w:tc>
      </w:tr>
    </w:tbl>
    <w:p w:rsidRPr="00322B66" w:rsidR="00532D78" w:rsidP="00532D78" w:rsidRDefault="00532D78" w14:paraId="545621F4" w14:textId="77777777">
      <w:pPr>
        <w:pStyle w:val="Titolo11"/>
        <w:spacing w:before="56"/>
        <w:rPr>
          <w:rFonts w:asciiTheme="minorHAnsi" w:hAnsiTheme="minorHAnsi"/>
          <w:sz w:val="18"/>
          <w:szCs w:val="18"/>
        </w:rPr>
      </w:pPr>
      <w:r w:rsidRPr="00322B66">
        <w:rPr>
          <w:rFonts w:asciiTheme="minorHAnsi" w:hAnsiTheme="minorHAnsi"/>
          <w:sz w:val="18"/>
          <w:szCs w:val="18"/>
        </w:rPr>
        <w:t>Metodologie</w:t>
      </w:r>
      <w:r w:rsidRPr="00322B66">
        <w:rPr>
          <w:rFonts w:asciiTheme="minorHAnsi" w:hAnsiTheme="minorHAnsi"/>
          <w:spacing w:val="-6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e</w:t>
      </w:r>
      <w:r w:rsidRPr="00322B66">
        <w:rPr>
          <w:rFonts w:asciiTheme="minorHAnsi" w:hAnsiTheme="minorHAnsi"/>
          <w:spacing w:val="-8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strumenti</w:t>
      </w:r>
    </w:p>
    <w:p w:rsidRPr="00322B66" w:rsidR="00532D78" w:rsidP="00532D78" w:rsidRDefault="00532D78" w14:paraId="07618382" w14:textId="77777777">
      <w:pPr>
        <w:pStyle w:val="Corpotesto"/>
        <w:spacing w:before="2"/>
        <w:ind w:left="210"/>
        <w:rPr>
          <w:rFonts w:asciiTheme="minorHAnsi" w:hAnsiTheme="minorHAnsi"/>
          <w:sz w:val="18"/>
          <w:szCs w:val="18"/>
        </w:rPr>
      </w:pPr>
      <w:r w:rsidRPr="00322B66">
        <w:rPr>
          <w:rFonts w:asciiTheme="minorHAnsi" w:hAnsiTheme="minorHAnsi"/>
          <w:sz w:val="18"/>
          <w:szCs w:val="18"/>
        </w:rPr>
        <w:t>libro</w:t>
      </w:r>
      <w:r w:rsidRPr="00322B66">
        <w:rPr>
          <w:rFonts w:asciiTheme="minorHAnsi" w:hAnsiTheme="minorHAnsi"/>
          <w:spacing w:val="-5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di</w:t>
      </w:r>
      <w:r w:rsidRPr="00322B66">
        <w:rPr>
          <w:rFonts w:asciiTheme="minorHAnsi" w:hAnsiTheme="minorHAnsi"/>
          <w:spacing w:val="-4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testo, pc,</w:t>
      </w:r>
      <w:r w:rsidRPr="00322B66">
        <w:rPr>
          <w:rFonts w:asciiTheme="minorHAnsi" w:hAnsiTheme="minorHAnsi"/>
          <w:spacing w:val="-4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utilizzo</w:t>
      </w:r>
      <w:r w:rsidRPr="00322B66">
        <w:rPr>
          <w:rFonts w:asciiTheme="minorHAnsi" w:hAnsiTheme="minorHAnsi"/>
          <w:spacing w:val="-2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del</w:t>
      </w:r>
      <w:r w:rsidRPr="00322B66">
        <w:rPr>
          <w:rFonts w:asciiTheme="minorHAnsi" w:hAnsiTheme="minorHAnsi"/>
          <w:spacing w:val="-4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Web,</w:t>
      </w:r>
      <w:r w:rsidRPr="00322B66">
        <w:rPr>
          <w:rFonts w:asciiTheme="minorHAnsi" w:hAnsiTheme="minorHAnsi"/>
          <w:spacing w:val="-2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lezioni</w:t>
      </w:r>
      <w:r w:rsidRPr="00322B66">
        <w:rPr>
          <w:rFonts w:asciiTheme="minorHAnsi" w:hAnsiTheme="minorHAnsi"/>
          <w:spacing w:val="-2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frontali</w:t>
      </w:r>
      <w:r w:rsidRPr="00322B66">
        <w:rPr>
          <w:rFonts w:asciiTheme="minorHAnsi" w:hAnsiTheme="minorHAnsi"/>
          <w:spacing w:val="-8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e</w:t>
      </w:r>
      <w:r w:rsidRPr="00322B66">
        <w:rPr>
          <w:rFonts w:asciiTheme="minorHAnsi" w:hAnsiTheme="minorHAnsi"/>
          <w:spacing w:val="-1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lavori</w:t>
      </w:r>
      <w:r w:rsidRPr="00322B66">
        <w:rPr>
          <w:rFonts w:asciiTheme="minorHAnsi" w:hAnsiTheme="minorHAnsi"/>
          <w:spacing w:val="-1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di</w:t>
      </w:r>
      <w:r w:rsidRPr="00322B66">
        <w:rPr>
          <w:rFonts w:asciiTheme="minorHAnsi" w:hAnsiTheme="minorHAnsi"/>
          <w:spacing w:val="-6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gruppo</w:t>
      </w:r>
    </w:p>
    <w:p w:rsidRPr="00322B66" w:rsidR="00532D78" w:rsidP="00532D78" w:rsidRDefault="00532D78" w14:paraId="42FEBAFD" w14:textId="77777777">
      <w:pPr>
        <w:pStyle w:val="Corpotesto"/>
        <w:ind w:left="210" w:right="562"/>
        <w:rPr>
          <w:rFonts w:asciiTheme="minorHAnsi" w:hAnsiTheme="minorHAnsi"/>
          <w:sz w:val="18"/>
          <w:szCs w:val="18"/>
        </w:rPr>
      </w:pPr>
      <w:r w:rsidRPr="00322B66">
        <w:rPr>
          <w:rFonts w:asciiTheme="minorHAnsi" w:hAnsiTheme="minorHAnsi"/>
          <w:sz w:val="18"/>
          <w:szCs w:val="18"/>
        </w:rPr>
        <w:t>I piani di lavoro proposti e le ore previste per lo svolgimento di ogni modulo sono puramente indicativi,</w:t>
      </w:r>
      <w:r w:rsidRPr="00322B66">
        <w:rPr>
          <w:rFonts w:asciiTheme="minorHAnsi" w:hAnsiTheme="minorHAnsi"/>
          <w:spacing w:val="-47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poiché non è possibile definire con esattezza la durata del processo di apprendimento e il numero delle</w:t>
      </w:r>
      <w:r w:rsidRPr="00322B66">
        <w:rPr>
          <w:rFonts w:asciiTheme="minorHAnsi" w:hAnsiTheme="minorHAnsi"/>
          <w:spacing w:val="-47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verifiche senza considerare la realtà della classe.</w:t>
      </w:r>
    </w:p>
    <w:p w:rsidRPr="00322B66" w:rsidR="00532D78" w:rsidP="00532D78" w:rsidRDefault="00532D78" w14:paraId="41584E8E" w14:textId="77777777">
      <w:pPr>
        <w:pStyle w:val="Corpotesto"/>
        <w:ind w:left="210" w:right="562"/>
        <w:rPr>
          <w:rFonts w:asciiTheme="minorHAnsi" w:hAnsiTheme="minorHAnsi"/>
          <w:sz w:val="18"/>
          <w:szCs w:val="18"/>
        </w:rPr>
      </w:pPr>
      <w:r w:rsidRPr="00322B66">
        <w:rPr>
          <w:rFonts w:asciiTheme="minorHAnsi" w:hAnsiTheme="minorHAnsi"/>
          <w:sz w:val="18"/>
          <w:szCs w:val="18"/>
        </w:rPr>
        <w:t>Al termine del terzo anno tutte le classi</w:t>
      </w:r>
      <w:r w:rsidRPr="00322B66">
        <w:rPr>
          <w:rFonts w:asciiTheme="minorHAnsi" w:hAnsiTheme="minorHAnsi"/>
          <w:spacing w:val="1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dovranno comunque raggiungere gli obiettivi prefissati tenendo in considerazioni le conoscenze, le abilità e</w:t>
      </w:r>
      <w:r w:rsidRPr="00322B66">
        <w:rPr>
          <w:rFonts w:asciiTheme="minorHAnsi" w:hAnsiTheme="minorHAnsi"/>
          <w:spacing w:val="-47"/>
          <w:sz w:val="18"/>
          <w:szCs w:val="18"/>
        </w:rPr>
        <w:t xml:space="preserve"> </w:t>
      </w:r>
      <w:r w:rsidRPr="00322B66">
        <w:rPr>
          <w:rFonts w:asciiTheme="minorHAnsi" w:hAnsiTheme="minorHAnsi"/>
          <w:sz w:val="18"/>
          <w:szCs w:val="18"/>
        </w:rPr>
        <w:t>le competenze.</w:t>
      </w:r>
    </w:p>
    <w:p w:rsidRPr="009223E1" w:rsidR="00532D78" w:rsidP="009223E1" w:rsidRDefault="00532D78" w14:paraId="73CA84D6" w14:textId="77777777">
      <w:pPr>
        <w:rPr>
          <w:rFonts w:ascii="Arial" w:hAnsi="Arial" w:cs="Arial"/>
          <w:b w:val="0"/>
          <w:sz w:val="20"/>
        </w:rPr>
      </w:pPr>
    </w:p>
    <w:p w:rsidRPr="009223E1" w:rsidR="009223E1" w:rsidP="009223E1" w:rsidRDefault="009223E1" w14:paraId="3B56EB1F" w14:textId="77777777">
      <w:pPr>
        <w:keepNext/>
        <w:outlineLvl w:val="0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UDA per assi</w:t>
      </w:r>
      <w:r w:rsidRPr="009223E1">
        <w:rPr>
          <w:rFonts w:ascii="Arial" w:hAnsi="Arial" w:cs="Arial"/>
          <w:bCs/>
          <w:sz w:val="20"/>
        </w:rPr>
        <w:t xml:space="preserve"> eventualmente individuate dal Consiglio di classe:</w:t>
      </w:r>
    </w:p>
    <w:p w:rsidRPr="009223E1" w:rsidR="009223E1" w:rsidP="009223E1" w:rsidRDefault="009223E1" w14:paraId="1086D4F6" w14:textId="77777777">
      <w:pPr>
        <w:rPr>
          <w:rFonts w:ascii="Arial" w:hAnsi="Arial" w:cs="Arial"/>
          <w:b w:val="0"/>
          <w:sz w:val="20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3"/>
        <w:gridCol w:w="2016"/>
        <w:gridCol w:w="2383"/>
        <w:gridCol w:w="2037"/>
        <w:gridCol w:w="1993"/>
        <w:gridCol w:w="2364"/>
        <w:gridCol w:w="1670"/>
        <w:gridCol w:w="1168"/>
      </w:tblGrid>
      <w:tr w:rsidRPr="009223E1" w:rsidR="009223E1" w:rsidTr="00DD3AFA" w14:paraId="6FBEA6C0" w14:textId="77777777">
        <w:tc>
          <w:tcPr>
            <w:tcW w:w="657" w:type="pct"/>
            <w:shd w:val="clear" w:color="auto" w:fill="E6E6E6"/>
            <w:vAlign w:val="center"/>
          </w:tcPr>
          <w:p w:rsidRPr="009223E1" w:rsidR="009223E1" w:rsidP="009223E1" w:rsidRDefault="009223E1" w14:paraId="1FA4ACE6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UDA</w:t>
            </w:r>
          </w:p>
        </w:tc>
        <w:tc>
          <w:tcPr>
            <w:tcW w:w="642" w:type="pct"/>
            <w:shd w:val="clear" w:color="auto" w:fill="E6E6E6"/>
            <w:vAlign w:val="center"/>
          </w:tcPr>
          <w:p w:rsidRPr="009223E1" w:rsidR="009223E1" w:rsidP="009223E1" w:rsidRDefault="009223E1" w14:paraId="0B89AAA1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COMPETENZE</w:t>
            </w:r>
          </w:p>
        </w:tc>
        <w:tc>
          <w:tcPr>
            <w:tcW w:w="759" w:type="pct"/>
            <w:shd w:val="clear" w:color="auto" w:fill="E6E6E6"/>
            <w:vAlign w:val="center"/>
          </w:tcPr>
          <w:p w:rsidRPr="009223E1" w:rsidR="009223E1" w:rsidP="009223E1" w:rsidRDefault="009223E1" w14:paraId="3B63A95F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ABILITA’</w:t>
            </w:r>
          </w:p>
        </w:tc>
        <w:tc>
          <w:tcPr>
            <w:tcW w:w="649" w:type="pct"/>
            <w:shd w:val="clear" w:color="auto" w:fill="E6E6E6"/>
            <w:vAlign w:val="center"/>
          </w:tcPr>
          <w:p w:rsidRPr="009223E1" w:rsidR="009223E1" w:rsidP="009223E1" w:rsidRDefault="009223E1" w14:paraId="796574E7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CONOSCENZE</w:t>
            </w:r>
          </w:p>
        </w:tc>
        <w:tc>
          <w:tcPr>
            <w:tcW w:w="635" w:type="pct"/>
            <w:shd w:val="clear" w:color="auto" w:fill="E6E6E6"/>
            <w:vAlign w:val="center"/>
          </w:tcPr>
          <w:p w:rsidRPr="009223E1" w:rsidR="009223E1" w:rsidP="009223E1" w:rsidRDefault="009223E1" w14:paraId="4442C87D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UD: CONTENUTI</w:t>
            </w:r>
          </w:p>
        </w:tc>
        <w:tc>
          <w:tcPr>
            <w:tcW w:w="753" w:type="pct"/>
            <w:shd w:val="clear" w:color="auto" w:fill="E6E6E6"/>
            <w:vAlign w:val="center"/>
          </w:tcPr>
          <w:p w:rsidRPr="009223E1" w:rsidR="009223E1" w:rsidP="009223E1" w:rsidRDefault="009223E1" w14:paraId="511245F1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METODOLOGIE/</w:t>
            </w:r>
          </w:p>
          <w:p w:rsidRPr="009223E1" w:rsidR="009223E1" w:rsidP="009223E1" w:rsidRDefault="009223E1" w14:paraId="451202EC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STRUMENTI</w:t>
            </w:r>
          </w:p>
        </w:tc>
        <w:tc>
          <w:tcPr>
            <w:tcW w:w="532" w:type="pct"/>
            <w:shd w:val="clear" w:color="auto" w:fill="E6E6E6"/>
            <w:vAlign w:val="center"/>
          </w:tcPr>
          <w:p w:rsidRPr="009223E1" w:rsidR="009223E1" w:rsidP="009223E1" w:rsidRDefault="009223E1" w14:paraId="5F06DF70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TIPOLOGIA VERIFICHE</w:t>
            </w:r>
          </w:p>
        </w:tc>
        <w:tc>
          <w:tcPr>
            <w:tcW w:w="372" w:type="pct"/>
            <w:shd w:val="clear" w:color="auto" w:fill="E6E6E6"/>
            <w:vAlign w:val="center"/>
          </w:tcPr>
          <w:p w:rsidRPr="009223E1" w:rsidR="009223E1" w:rsidP="009223E1" w:rsidRDefault="009223E1" w14:paraId="25B6C55F" w14:textId="77777777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9223E1">
              <w:rPr>
                <w:rFonts w:ascii="Arial" w:hAnsi="Arial" w:cs="Arial"/>
                <w:bCs/>
                <w:sz w:val="20"/>
              </w:rPr>
              <w:t>TEMPI</w:t>
            </w:r>
          </w:p>
        </w:tc>
      </w:tr>
      <w:tr w:rsidRPr="009223E1" w:rsidR="009223E1" w:rsidTr="00DD3AFA" w14:paraId="3A59AF1C" w14:textId="77777777">
        <w:tc>
          <w:tcPr>
            <w:tcW w:w="657" w:type="pct"/>
          </w:tcPr>
          <w:p w:rsidRPr="009223E1" w:rsidR="009223E1" w:rsidP="009223E1" w:rsidRDefault="009223E1" w14:paraId="000FFA68" w14:textId="77777777">
            <w:pPr>
              <w:rPr>
                <w:rFonts w:ascii="Arial" w:hAnsi="Arial" w:cs="Arial"/>
                <w:b w:val="0"/>
                <w:sz w:val="20"/>
              </w:rPr>
            </w:pPr>
            <w:r w:rsidRPr="009223E1">
              <w:rPr>
                <w:rFonts w:ascii="Arial" w:hAnsi="Arial" w:cs="Arial"/>
                <w:b w:val="0"/>
                <w:sz w:val="20"/>
              </w:rPr>
              <w:t xml:space="preserve">N° </w:t>
            </w:r>
          </w:p>
          <w:p w:rsidRPr="009223E1" w:rsidR="009223E1" w:rsidP="009223E1" w:rsidRDefault="009223E1" w14:paraId="00061591" w14:textId="77777777">
            <w:pPr>
              <w:rPr>
                <w:rFonts w:ascii="Arial" w:hAnsi="Arial" w:cs="Arial"/>
                <w:b w:val="0"/>
                <w:sz w:val="20"/>
              </w:rPr>
            </w:pPr>
            <w:r w:rsidRPr="009223E1">
              <w:rPr>
                <w:rFonts w:ascii="Arial" w:hAnsi="Arial" w:cs="Arial"/>
                <w:b w:val="0"/>
                <w:sz w:val="20"/>
              </w:rPr>
              <w:t>Titolo:</w:t>
            </w:r>
          </w:p>
          <w:p w:rsidRPr="009223E1" w:rsidR="009223E1" w:rsidP="009223E1" w:rsidRDefault="009223E1" w14:paraId="04760E7C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42" w:type="pct"/>
          </w:tcPr>
          <w:p w:rsidRPr="009223E1" w:rsidR="009223E1" w:rsidP="009223E1" w:rsidRDefault="009223E1" w14:paraId="40164BA9" w14:textId="77777777">
            <w:pPr>
              <w:rPr>
                <w:rFonts w:ascii="Arial" w:hAnsi="Arial" w:cs="Arial"/>
                <w:b w:val="0"/>
                <w:sz w:val="20"/>
              </w:rPr>
            </w:pPr>
          </w:p>
          <w:p w:rsidRPr="009223E1" w:rsidR="009223E1" w:rsidP="009223E1" w:rsidRDefault="009223E1" w14:paraId="32616099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759" w:type="pct"/>
          </w:tcPr>
          <w:p w:rsidRPr="009223E1" w:rsidR="009223E1" w:rsidP="009223E1" w:rsidRDefault="009223E1" w14:paraId="5CC3998F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49" w:type="pct"/>
          </w:tcPr>
          <w:p w:rsidRPr="009223E1" w:rsidR="009223E1" w:rsidP="009223E1" w:rsidRDefault="009223E1" w14:paraId="56E6E3D5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35" w:type="pct"/>
          </w:tcPr>
          <w:p w:rsidRPr="009223E1" w:rsidR="009223E1" w:rsidP="009223E1" w:rsidRDefault="009223E1" w14:paraId="72BF36E5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753" w:type="pct"/>
          </w:tcPr>
          <w:p w:rsidRPr="009223E1" w:rsidR="009223E1" w:rsidP="009223E1" w:rsidRDefault="009223E1" w14:paraId="2CA9EB33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532" w:type="pct"/>
          </w:tcPr>
          <w:p w:rsidRPr="009223E1" w:rsidR="009223E1" w:rsidP="009223E1" w:rsidRDefault="009223E1" w14:paraId="0DB0CEAF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372" w:type="pct"/>
          </w:tcPr>
          <w:p w:rsidRPr="009223E1" w:rsidR="009223E1" w:rsidP="009223E1" w:rsidRDefault="009223E1" w14:paraId="52F5CA2B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</w:tr>
      <w:tr w:rsidRPr="009223E1" w:rsidR="009223E1" w:rsidTr="00DD3AFA" w14:paraId="0E3C583D" w14:textId="77777777">
        <w:tc>
          <w:tcPr>
            <w:tcW w:w="657" w:type="pct"/>
          </w:tcPr>
          <w:p w:rsidRPr="009223E1" w:rsidR="009223E1" w:rsidP="009223E1" w:rsidRDefault="009223E1" w14:paraId="1D9F96B2" w14:textId="77777777">
            <w:pPr>
              <w:rPr>
                <w:rFonts w:ascii="Arial" w:hAnsi="Arial" w:cs="Arial"/>
                <w:b w:val="0"/>
                <w:sz w:val="20"/>
              </w:rPr>
            </w:pPr>
            <w:r w:rsidRPr="009223E1">
              <w:rPr>
                <w:rFonts w:ascii="Arial" w:hAnsi="Arial" w:cs="Arial"/>
                <w:b w:val="0"/>
                <w:sz w:val="20"/>
              </w:rPr>
              <w:t xml:space="preserve">N° </w:t>
            </w:r>
          </w:p>
          <w:p w:rsidRPr="009223E1" w:rsidR="009223E1" w:rsidP="009223E1" w:rsidRDefault="009223E1" w14:paraId="0E64F61F" w14:textId="77777777">
            <w:pPr>
              <w:rPr>
                <w:rFonts w:ascii="Arial" w:hAnsi="Arial" w:cs="Arial"/>
                <w:b w:val="0"/>
                <w:sz w:val="20"/>
              </w:rPr>
            </w:pPr>
            <w:r w:rsidRPr="009223E1">
              <w:rPr>
                <w:rFonts w:ascii="Arial" w:hAnsi="Arial" w:cs="Arial"/>
                <w:b w:val="0"/>
                <w:sz w:val="20"/>
              </w:rPr>
              <w:t>Titolo:</w:t>
            </w:r>
          </w:p>
          <w:p w:rsidRPr="009223E1" w:rsidR="009223E1" w:rsidP="009223E1" w:rsidRDefault="009223E1" w14:paraId="5242B35D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42" w:type="pct"/>
          </w:tcPr>
          <w:p w:rsidRPr="009223E1" w:rsidR="009223E1" w:rsidP="009223E1" w:rsidRDefault="009223E1" w14:paraId="63E7E826" w14:textId="77777777">
            <w:pPr>
              <w:rPr>
                <w:rFonts w:ascii="Arial" w:hAnsi="Arial" w:cs="Arial"/>
                <w:b w:val="0"/>
                <w:sz w:val="20"/>
              </w:rPr>
            </w:pPr>
          </w:p>
          <w:p w:rsidRPr="009223E1" w:rsidR="009223E1" w:rsidP="009223E1" w:rsidRDefault="009223E1" w14:paraId="52C1F330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759" w:type="pct"/>
          </w:tcPr>
          <w:p w:rsidRPr="009223E1" w:rsidR="009223E1" w:rsidP="009223E1" w:rsidRDefault="009223E1" w14:paraId="759B5C2A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49" w:type="pct"/>
          </w:tcPr>
          <w:p w:rsidRPr="009223E1" w:rsidR="009223E1" w:rsidP="009223E1" w:rsidRDefault="009223E1" w14:paraId="642BAE64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635" w:type="pct"/>
          </w:tcPr>
          <w:p w:rsidRPr="009223E1" w:rsidR="009223E1" w:rsidP="009223E1" w:rsidRDefault="009223E1" w14:paraId="7ACE2B56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753" w:type="pct"/>
          </w:tcPr>
          <w:p w:rsidRPr="009223E1" w:rsidR="009223E1" w:rsidP="009223E1" w:rsidRDefault="009223E1" w14:paraId="5261697E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532" w:type="pct"/>
          </w:tcPr>
          <w:p w:rsidRPr="009223E1" w:rsidR="009223E1" w:rsidP="009223E1" w:rsidRDefault="009223E1" w14:paraId="7E18EC4C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  <w:tc>
          <w:tcPr>
            <w:tcW w:w="372" w:type="pct"/>
          </w:tcPr>
          <w:p w:rsidRPr="009223E1" w:rsidR="009223E1" w:rsidP="009223E1" w:rsidRDefault="009223E1" w14:paraId="1D2E2489" w14:textId="77777777">
            <w:pPr>
              <w:rPr>
                <w:rFonts w:ascii="Arial" w:hAnsi="Arial" w:cs="Arial"/>
                <w:b w:val="0"/>
                <w:sz w:val="20"/>
              </w:rPr>
            </w:pPr>
          </w:p>
        </w:tc>
      </w:tr>
    </w:tbl>
    <w:p w:rsidRPr="009223E1" w:rsidR="009223E1" w:rsidP="009223E1" w:rsidRDefault="009223E1" w14:paraId="3C11E60A" w14:textId="77777777">
      <w:pPr>
        <w:rPr>
          <w:rFonts w:ascii="Arial" w:hAnsi="Arial" w:cs="Arial"/>
          <w:bCs/>
          <w:sz w:val="20"/>
        </w:rPr>
      </w:pPr>
    </w:p>
    <w:p w:rsidRPr="009223E1" w:rsidR="009223E1" w:rsidP="009223E1" w:rsidRDefault="009223E1" w14:paraId="15B2EB39" w14:textId="77777777">
      <w:pPr>
        <w:rPr>
          <w:rFonts w:ascii="Arial" w:hAnsi="Arial" w:cs="Arial"/>
          <w:bCs/>
          <w:sz w:val="20"/>
        </w:rPr>
      </w:pPr>
      <w:r w:rsidRPr="009223E1">
        <w:rPr>
          <w:rFonts w:ascii="Arial" w:hAnsi="Arial" w:cs="Arial"/>
          <w:bCs/>
          <w:sz w:val="20"/>
        </w:rPr>
        <w:t>Eventuali allegati, n° pagine</w:t>
      </w:r>
    </w:p>
    <w:p w:rsidR="00FF3CD4" w:rsidP="009223E1" w:rsidRDefault="00FF3CD4" w14:paraId="0BF6982B" w14:textId="77777777">
      <w:pPr>
        <w:tabs>
          <w:tab w:val="center" w:pos="4819"/>
          <w:tab w:val="right" w:pos="9638"/>
        </w:tabs>
        <w:rPr>
          <w:rFonts w:ascii="Arial" w:hAnsi="Arial" w:cs="Arial"/>
          <w:b w:val="0"/>
          <w:sz w:val="20"/>
        </w:rPr>
      </w:pPr>
    </w:p>
    <w:p w:rsidR="00CA296F" w:rsidP="009223E1" w:rsidRDefault="009223E1" w14:paraId="0E384E6A" w14:textId="77777777">
      <w:pPr>
        <w:tabs>
          <w:tab w:val="center" w:pos="4819"/>
          <w:tab w:val="right" w:pos="9638"/>
        </w:tabs>
        <w:rPr>
          <w:rFonts w:ascii="Arial" w:hAnsi="Arial" w:cs="Arial"/>
          <w:b w:val="0"/>
          <w:sz w:val="20"/>
        </w:rPr>
      </w:pPr>
      <w:r w:rsidRPr="009223E1">
        <w:rPr>
          <w:rFonts w:ascii="Arial" w:hAnsi="Arial" w:cs="Arial"/>
          <w:b w:val="0"/>
          <w:sz w:val="20"/>
        </w:rPr>
        <w:t>Il DOCENTE</w:t>
      </w:r>
      <w:r>
        <w:rPr>
          <w:rFonts w:ascii="Arial" w:hAnsi="Arial" w:cs="Arial"/>
          <w:b w:val="0"/>
          <w:sz w:val="20"/>
        </w:rPr>
        <w:t>:</w:t>
      </w:r>
      <w:r w:rsidR="00947CAB">
        <w:rPr>
          <w:rFonts w:ascii="Arial" w:hAnsi="Arial" w:cs="Arial"/>
          <w:b w:val="0"/>
          <w:sz w:val="20"/>
        </w:rPr>
        <w:t xml:space="preserve"> Angelo La </w:t>
      </w:r>
      <w:proofErr w:type="spellStart"/>
      <w:r w:rsidR="00947CAB">
        <w:rPr>
          <w:rFonts w:ascii="Arial" w:hAnsi="Arial" w:cs="Arial"/>
          <w:b w:val="0"/>
          <w:sz w:val="20"/>
        </w:rPr>
        <w:t>Piscopia</w:t>
      </w:r>
      <w:proofErr w:type="spellEnd"/>
      <w:r>
        <w:rPr>
          <w:rFonts w:ascii="Arial" w:hAnsi="Arial" w:cs="Arial"/>
          <w:b w:val="0"/>
          <w:sz w:val="20"/>
        </w:rPr>
        <w:tab/>
      </w:r>
      <w:r>
        <w:rPr>
          <w:rFonts w:ascii="Arial" w:hAnsi="Arial" w:cs="Arial"/>
          <w:b w:val="0"/>
          <w:sz w:val="20"/>
        </w:rPr>
        <w:tab/>
      </w:r>
      <w:r>
        <w:rPr>
          <w:rFonts w:ascii="Arial" w:hAnsi="Arial" w:cs="Arial"/>
          <w:b w:val="0"/>
          <w:sz w:val="20"/>
        </w:rPr>
        <w:tab/>
      </w:r>
      <w:r>
        <w:rPr>
          <w:rFonts w:ascii="Arial" w:hAnsi="Arial" w:cs="Arial"/>
          <w:b w:val="0"/>
          <w:sz w:val="20"/>
        </w:rPr>
        <w:tab/>
      </w:r>
      <w:r>
        <w:rPr>
          <w:rFonts w:ascii="Arial" w:hAnsi="Arial" w:cs="Arial"/>
          <w:b w:val="0"/>
          <w:sz w:val="20"/>
        </w:rPr>
        <w:tab/>
      </w:r>
      <w:r>
        <w:rPr>
          <w:rFonts w:ascii="Arial" w:hAnsi="Arial" w:cs="Arial"/>
          <w:b w:val="0"/>
          <w:sz w:val="20"/>
        </w:rPr>
        <w:t>DATA:</w:t>
      </w:r>
    </w:p>
    <w:p w:rsidR="00307BF4" w:rsidP="009223E1" w:rsidRDefault="00307BF4" w14:paraId="2124F31B" w14:textId="77777777">
      <w:pPr>
        <w:tabs>
          <w:tab w:val="center" w:pos="4819"/>
          <w:tab w:val="right" w:pos="9638"/>
        </w:tabs>
        <w:rPr>
          <w:rFonts w:ascii="Arial" w:hAnsi="Arial" w:cs="Arial"/>
          <w:b w:val="0"/>
          <w:sz w:val="20"/>
        </w:rPr>
      </w:pPr>
    </w:p>
    <w:p w:rsidRPr="00307BF4" w:rsidR="001104D4" w:rsidP="009223E1" w:rsidRDefault="00307BF4" w14:paraId="218F07EF" w14:textId="77777777">
      <w:pPr>
        <w:rPr>
          <w:rFonts w:ascii="Arial" w:hAnsi="Arial" w:cs="Arial"/>
          <w:b w:val="0"/>
          <w:sz w:val="20"/>
        </w:rPr>
      </w:pPr>
      <w:r w:rsidRPr="00307BF4">
        <w:rPr>
          <w:rFonts w:ascii="Arial" w:hAnsi="Arial" w:cs="Arial"/>
          <w:b w:val="0"/>
          <w:sz w:val="20"/>
        </w:rPr>
        <w:t>Data</w:t>
      </w:r>
    </w:p>
    <w:sectPr w:rsidRPr="00307BF4" w:rsidR="001104D4" w:rsidSect="00DD3AFA">
      <w:headerReference w:type="default" r:id="rId8"/>
      <w:pgSz w:w="16838" w:h="11906" w:orient="landscape"/>
      <w:pgMar w:top="1134" w:right="567" w:bottom="1134" w:left="567" w:header="1134" w:footer="624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531D" w:rsidRDefault="008C531D" w14:paraId="7B01647C" w14:textId="77777777">
      <w:r>
        <w:separator/>
      </w:r>
    </w:p>
  </w:endnote>
  <w:endnote w:type="continuationSeparator" w:id="0">
    <w:p w:rsidR="008C531D" w:rsidRDefault="008C531D" w14:paraId="5C0F143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531D" w:rsidRDefault="008C531D" w14:paraId="36980963" w14:textId="77777777">
      <w:r>
        <w:separator/>
      </w:r>
    </w:p>
  </w:footnote>
  <w:footnote w:type="continuationSeparator" w:id="0">
    <w:p w:rsidR="008C531D" w:rsidRDefault="008C531D" w14:paraId="6038D70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223E1" w:rsidR="00060931" w:rsidP="00060931" w:rsidRDefault="00060931" w14:paraId="60927376" w14:textId="77777777">
    <w:pPr>
      <w:rPr>
        <w:rFonts w:ascii="Arial" w:hAnsi="Arial" w:cs="Arial"/>
        <w:b w:val="0"/>
        <w:bCs/>
        <w:sz w:val="20"/>
      </w:rPr>
    </w:pPr>
    <w:r w:rsidRPr="009223E1">
      <w:rPr>
        <w:rFonts w:ascii="Arial" w:hAnsi="Arial" w:cs="Arial"/>
        <w:bCs/>
        <w:sz w:val="20"/>
      </w:rPr>
      <w:t>PROGRAMMAZIONE</w:t>
    </w:r>
    <w:r>
      <w:rPr>
        <w:rFonts w:ascii="Arial" w:hAnsi="Arial" w:cs="Arial"/>
        <w:bCs/>
        <w:sz w:val="20"/>
      </w:rPr>
      <w:t xml:space="preserve"> DISCIPLINARE</w:t>
    </w:r>
    <w:r w:rsidRPr="009223E1">
      <w:rPr>
        <w:rFonts w:ascii="Arial" w:hAnsi="Arial" w:cs="Arial"/>
        <w:bCs/>
        <w:sz w:val="20"/>
      </w:rPr>
      <w:t xml:space="preserve"> ANNUALE </w:t>
    </w:r>
    <w:r w:rsidRPr="009223E1">
      <w:rPr>
        <w:rFonts w:ascii="Arial" w:hAnsi="Arial" w:cs="Arial"/>
        <w:b w:val="0"/>
        <w:sz w:val="20"/>
      </w:rPr>
      <w:t>(</w:t>
    </w:r>
    <w:r w:rsidRPr="009223E1">
      <w:rPr>
        <w:rFonts w:ascii="Arial" w:hAnsi="Arial" w:cs="Arial"/>
        <w:b w:val="0"/>
        <w:bCs/>
        <w:sz w:val="20"/>
      </w:rPr>
      <w:t>secondo quanto stabilito in sede di dipartimento in conformità con le Linee guida)</w:t>
    </w:r>
  </w:p>
  <w:p w:rsidRPr="009223E1" w:rsidR="00060931" w:rsidP="00060931" w:rsidRDefault="00060931" w14:paraId="6D644D9B" w14:textId="77777777">
    <w:pPr>
      <w:rPr>
        <w:rFonts w:ascii="Arial" w:hAnsi="Arial" w:cs="Arial"/>
        <w:b w:val="0"/>
        <w:sz w:val="20"/>
      </w:rPr>
    </w:pPr>
  </w:p>
  <w:tbl>
    <w:tblPr>
      <w:tblW w:w="5000" w:type="pc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22"/>
      <w:gridCol w:w="2021"/>
      <w:gridCol w:w="2389"/>
      <w:gridCol w:w="2065"/>
      <w:gridCol w:w="1977"/>
      <w:gridCol w:w="2370"/>
      <w:gridCol w:w="1676"/>
      <w:gridCol w:w="1174"/>
    </w:tblGrid>
    <w:tr w:rsidRPr="009223E1" w:rsidR="00060931" w:rsidTr="007108DC" w14:paraId="1007BA5F" w14:textId="77777777">
      <w:tc>
        <w:tcPr>
          <w:tcW w:w="644" w:type="pct"/>
          <w:shd w:val="clear" w:color="auto" w:fill="E6E6E6"/>
          <w:vAlign w:val="center"/>
        </w:tcPr>
        <w:p w:rsidRPr="009223E1" w:rsidR="00060931" w:rsidP="00060931" w:rsidRDefault="00060931" w14:paraId="3C02280C" w14:textId="77777777">
          <w:pPr>
            <w:jc w:val="center"/>
            <w:rPr>
              <w:rFonts w:ascii="Arial" w:hAnsi="Arial" w:cs="Arial"/>
              <w:bCs/>
              <w:sz w:val="20"/>
            </w:rPr>
          </w:pPr>
          <w:r>
            <w:rPr>
              <w:rFonts w:ascii="Arial" w:hAnsi="Arial" w:cs="Arial"/>
              <w:bCs/>
              <w:sz w:val="20"/>
            </w:rPr>
            <w:t>UDA</w:t>
          </w:r>
        </w:p>
      </w:tc>
      <w:tc>
        <w:tcPr>
          <w:tcW w:w="644" w:type="pct"/>
          <w:shd w:val="clear" w:color="auto" w:fill="E6E6E6"/>
          <w:vAlign w:val="center"/>
        </w:tcPr>
        <w:p w:rsidRPr="009223E1" w:rsidR="00060931" w:rsidP="00060931" w:rsidRDefault="00060931" w14:paraId="39C72E33" w14:textId="77777777">
          <w:pPr>
            <w:jc w:val="center"/>
            <w:rPr>
              <w:rFonts w:ascii="Arial" w:hAnsi="Arial" w:cs="Arial"/>
              <w:bCs/>
              <w:sz w:val="20"/>
            </w:rPr>
          </w:pPr>
          <w:r w:rsidRPr="009223E1">
            <w:rPr>
              <w:rFonts w:ascii="Arial" w:hAnsi="Arial" w:cs="Arial"/>
              <w:bCs/>
              <w:sz w:val="20"/>
            </w:rPr>
            <w:t>COMPETENZE</w:t>
          </w:r>
        </w:p>
      </w:tc>
      <w:tc>
        <w:tcPr>
          <w:tcW w:w="761" w:type="pct"/>
          <w:shd w:val="clear" w:color="auto" w:fill="E6E6E6"/>
          <w:vAlign w:val="center"/>
        </w:tcPr>
        <w:p w:rsidRPr="009223E1" w:rsidR="00060931" w:rsidP="00060931" w:rsidRDefault="00060931" w14:paraId="29442C33" w14:textId="77777777">
          <w:pPr>
            <w:jc w:val="center"/>
            <w:rPr>
              <w:rFonts w:ascii="Arial" w:hAnsi="Arial" w:cs="Arial"/>
              <w:bCs/>
              <w:sz w:val="20"/>
            </w:rPr>
          </w:pPr>
          <w:r w:rsidRPr="009223E1">
            <w:rPr>
              <w:rFonts w:ascii="Arial" w:hAnsi="Arial" w:cs="Arial"/>
              <w:bCs/>
              <w:sz w:val="20"/>
            </w:rPr>
            <w:t>ABILITA’</w:t>
          </w:r>
        </w:p>
      </w:tc>
      <w:tc>
        <w:tcPr>
          <w:tcW w:w="658" w:type="pct"/>
          <w:shd w:val="clear" w:color="auto" w:fill="E6E6E6"/>
          <w:vAlign w:val="center"/>
        </w:tcPr>
        <w:p w:rsidRPr="009223E1" w:rsidR="00060931" w:rsidP="00060931" w:rsidRDefault="00060931" w14:paraId="376079EB" w14:textId="77777777">
          <w:pPr>
            <w:jc w:val="center"/>
            <w:rPr>
              <w:rFonts w:ascii="Arial" w:hAnsi="Arial" w:cs="Arial"/>
              <w:bCs/>
              <w:sz w:val="20"/>
            </w:rPr>
          </w:pPr>
          <w:r w:rsidRPr="009223E1">
            <w:rPr>
              <w:rFonts w:ascii="Arial" w:hAnsi="Arial" w:cs="Arial"/>
              <w:bCs/>
              <w:sz w:val="20"/>
            </w:rPr>
            <w:t>CONOSCENZE</w:t>
          </w:r>
        </w:p>
      </w:tc>
      <w:tc>
        <w:tcPr>
          <w:tcW w:w="630" w:type="pct"/>
          <w:shd w:val="clear" w:color="auto" w:fill="E6E6E6"/>
          <w:vAlign w:val="center"/>
        </w:tcPr>
        <w:p w:rsidRPr="009223E1" w:rsidR="00060931" w:rsidP="00060931" w:rsidRDefault="00060931" w14:paraId="0B31FA9A" w14:textId="77777777">
          <w:pPr>
            <w:jc w:val="center"/>
            <w:rPr>
              <w:rFonts w:ascii="Arial" w:hAnsi="Arial" w:cs="Arial"/>
              <w:bCs/>
              <w:sz w:val="20"/>
            </w:rPr>
          </w:pPr>
          <w:r w:rsidRPr="009223E1">
            <w:rPr>
              <w:rFonts w:ascii="Arial" w:hAnsi="Arial" w:cs="Arial"/>
              <w:bCs/>
              <w:sz w:val="20"/>
            </w:rPr>
            <w:t xml:space="preserve"> CONTENUTI</w:t>
          </w:r>
        </w:p>
      </w:tc>
      <w:tc>
        <w:tcPr>
          <w:tcW w:w="755" w:type="pct"/>
          <w:shd w:val="clear" w:color="auto" w:fill="E6E6E6"/>
          <w:vAlign w:val="center"/>
        </w:tcPr>
        <w:p w:rsidRPr="009223E1" w:rsidR="00060931" w:rsidP="00060931" w:rsidRDefault="00060931" w14:paraId="17678B56" w14:textId="77777777">
          <w:pPr>
            <w:jc w:val="center"/>
            <w:rPr>
              <w:rFonts w:ascii="Arial" w:hAnsi="Arial" w:cs="Arial"/>
              <w:bCs/>
              <w:sz w:val="20"/>
            </w:rPr>
          </w:pPr>
          <w:r w:rsidRPr="009223E1">
            <w:rPr>
              <w:rFonts w:ascii="Arial" w:hAnsi="Arial" w:cs="Arial"/>
              <w:bCs/>
              <w:sz w:val="20"/>
            </w:rPr>
            <w:t>METODOLOGIE/</w:t>
          </w:r>
        </w:p>
        <w:p w:rsidRPr="009223E1" w:rsidR="00060931" w:rsidP="00060931" w:rsidRDefault="00060931" w14:paraId="7A592E37" w14:textId="77777777">
          <w:pPr>
            <w:jc w:val="center"/>
            <w:rPr>
              <w:rFonts w:ascii="Arial" w:hAnsi="Arial" w:cs="Arial"/>
              <w:bCs/>
              <w:sz w:val="20"/>
            </w:rPr>
          </w:pPr>
          <w:r w:rsidRPr="009223E1">
            <w:rPr>
              <w:rFonts w:ascii="Arial" w:hAnsi="Arial" w:cs="Arial"/>
              <w:bCs/>
              <w:sz w:val="20"/>
            </w:rPr>
            <w:t>STRUMENTI</w:t>
          </w:r>
        </w:p>
      </w:tc>
      <w:tc>
        <w:tcPr>
          <w:tcW w:w="534" w:type="pct"/>
          <w:shd w:val="clear" w:color="auto" w:fill="E6E6E6"/>
          <w:vAlign w:val="center"/>
        </w:tcPr>
        <w:p w:rsidRPr="009223E1" w:rsidR="00060931" w:rsidP="00060931" w:rsidRDefault="00060931" w14:paraId="4A4EFB3A" w14:textId="77777777">
          <w:pPr>
            <w:jc w:val="center"/>
            <w:rPr>
              <w:rFonts w:ascii="Arial" w:hAnsi="Arial" w:cs="Arial"/>
              <w:bCs/>
              <w:sz w:val="20"/>
            </w:rPr>
          </w:pPr>
          <w:r w:rsidRPr="009223E1">
            <w:rPr>
              <w:rFonts w:ascii="Arial" w:hAnsi="Arial" w:cs="Arial"/>
              <w:bCs/>
              <w:sz w:val="20"/>
            </w:rPr>
            <w:t>TIPOLOGIA VERIFICHE</w:t>
          </w:r>
        </w:p>
      </w:tc>
      <w:tc>
        <w:tcPr>
          <w:tcW w:w="374" w:type="pct"/>
          <w:shd w:val="clear" w:color="auto" w:fill="E6E6E6"/>
          <w:vAlign w:val="center"/>
        </w:tcPr>
        <w:p w:rsidRPr="009223E1" w:rsidR="00060931" w:rsidP="00060931" w:rsidRDefault="00060931" w14:paraId="5308B4AA" w14:textId="77777777">
          <w:pPr>
            <w:jc w:val="center"/>
            <w:rPr>
              <w:rFonts w:ascii="Arial" w:hAnsi="Arial" w:cs="Arial"/>
              <w:bCs/>
              <w:sz w:val="20"/>
            </w:rPr>
          </w:pPr>
          <w:r w:rsidRPr="009223E1">
            <w:rPr>
              <w:rFonts w:ascii="Arial" w:hAnsi="Arial" w:cs="Arial"/>
              <w:bCs/>
              <w:sz w:val="20"/>
            </w:rPr>
            <w:t>TEMPI</w:t>
          </w:r>
        </w:p>
      </w:tc>
    </w:tr>
  </w:tbl>
  <w:p w:rsidR="003A26B6" w:rsidRDefault="003A26B6" w14:paraId="667997FC" w14:textId="777777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52DA6"/>
    <w:multiLevelType w:val="hybridMultilevel"/>
    <w:tmpl w:val="E93E8B8C"/>
    <w:lvl w:ilvl="0" w:tplc="E77ACB90">
      <w:numFmt w:val="bullet"/>
      <w:lvlText w:val=""/>
      <w:lvlJc w:val="left"/>
      <w:pPr>
        <w:ind w:left="431" w:hanging="286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E7F4F764">
      <w:numFmt w:val="bullet"/>
      <w:lvlText w:val="•"/>
      <w:lvlJc w:val="left"/>
      <w:pPr>
        <w:ind w:left="1036" w:hanging="286"/>
      </w:pPr>
      <w:rPr>
        <w:rFonts w:hint="default"/>
        <w:lang w:val="it-IT" w:eastAsia="en-US" w:bidi="ar-SA"/>
      </w:rPr>
    </w:lvl>
    <w:lvl w:ilvl="2" w:tplc="4F5E61FA">
      <w:numFmt w:val="bullet"/>
      <w:lvlText w:val="•"/>
      <w:lvlJc w:val="left"/>
      <w:pPr>
        <w:ind w:left="1632" w:hanging="286"/>
      </w:pPr>
      <w:rPr>
        <w:rFonts w:hint="default"/>
        <w:lang w:val="it-IT" w:eastAsia="en-US" w:bidi="ar-SA"/>
      </w:rPr>
    </w:lvl>
    <w:lvl w:ilvl="3" w:tplc="4ECC4006">
      <w:numFmt w:val="bullet"/>
      <w:lvlText w:val="•"/>
      <w:lvlJc w:val="left"/>
      <w:pPr>
        <w:ind w:left="2228" w:hanging="286"/>
      </w:pPr>
      <w:rPr>
        <w:rFonts w:hint="default"/>
        <w:lang w:val="it-IT" w:eastAsia="en-US" w:bidi="ar-SA"/>
      </w:rPr>
    </w:lvl>
    <w:lvl w:ilvl="4" w:tplc="A34ADCCC">
      <w:numFmt w:val="bullet"/>
      <w:lvlText w:val="•"/>
      <w:lvlJc w:val="left"/>
      <w:pPr>
        <w:ind w:left="2824" w:hanging="286"/>
      </w:pPr>
      <w:rPr>
        <w:rFonts w:hint="default"/>
        <w:lang w:val="it-IT" w:eastAsia="en-US" w:bidi="ar-SA"/>
      </w:rPr>
    </w:lvl>
    <w:lvl w:ilvl="5" w:tplc="FAAA14A0">
      <w:numFmt w:val="bullet"/>
      <w:lvlText w:val="•"/>
      <w:lvlJc w:val="left"/>
      <w:pPr>
        <w:ind w:left="3421" w:hanging="286"/>
      </w:pPr>
      <w:rPr>
        <w:rFonts w:hint="default"/>
        <w:lang w:val="it-IT" w:eastAsia="en-US" w:bidi="ar-SA"/>
      </w:rPr>
    </w:lvl>
    <w:lvl w:ilvl="6" w:tplc="BA1E932A">
      <w:numFmt w:val="bullet"/>
      <w:lvlText w:val="•"/>
      <w:lvlJc w:val="left"/>
      <w:pPr>
        <w:ind w:left="4017" w:hanging="286"/>
      </w:pPr>
      <w:rPr>
        <w:rFonts w:hint="default"/>
        <w:lang w:val="it-IT" w:eastAsia="en-US" w:bidi="ar-SA"/>
      </w:rPr>
    </w:lvl>
    <w:lvl w:ilvl="7" w:tplc="403A500C">
      <w:numFmt w:val="bullet"/>
      <w:lvlText w:val="•"/>
      <w:lvlJc w:val="left"/>
      <w:pPr>
        <w:ind w:left="4613" w:hanging="286"/>
      </w:pPr>
      <w:rPr>
        <w:rFonts w:hint="default"/>
        <w:lang w:val="it-IT" w:eastAsia="en-US" w:bidi="ar-SA"/>
      </w:rPr>
    </w:lvl>
    <w:lvl w:ilvl="8" w:tplc="6C86B14E">
      <w:numFmt w:val="bullet"/>
      <w:lvlText w:val="•"/>
      <w:lvlJc w:val="left"/>
      <w:pPr>
        <w:ind w:left="5209" w:hanging="286"/>
      </w:pPr>
      <w:rPr>
        <w:rFonts w:hint="default"/>
        <w:lang w:val="it-IT" w:eastAsia="en-US" w:bidi="ar-SA"/>
      </w:rPr>
    </w:lvl>
  </w:abstractNum>
  <w:abstractNum w:abstractNumId="1" w15:restartNumberingAfterBreak="0">
    <w:nsid w:val="0C501262"/>
    <w:multiLevelType w:val="hybridMultilevel"/>
    <w:tmpl w:val="EF6A758A"/>
    <w:lvl w:ilvl="0" w:tplc="8FA8C63E">
      <w:numFmt w:val="bullet"/>
      <w:lvlText w:val=""/>
      <w:lvlJc w:val="left"/>
      <w:pPr>
        <w:ind w:left="431" w:hanging="286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EFFC1CD2">
      <w:numFmt w:val="bullet"/>
      <w:lvlText w:val="•"/>
      <w:lvlJc w:val="left"/>
      <w:pPr>
        <w:ind w:left="1036" w:hanging="286"/>
      </w:pPr>
      <w:rPr>
        <w:rFonts w:hint="default"/>
        <w:lang w:val="it-IT" w:eastAsia="en-US" w:bidi="ar-SA"/>
      </w:rPr>
    </w:lvl>
    <w:lvl w:ilvl="2" w:tplc="EFC855A0">
      <w:numFmt w:val="bullet"/>
      <w:lvlText w:val="•"/>
      <w:lvlJc w:val="left"/>
      <w:pPr>
        <w:ind w:left="1632" w:hanging="286"/>
      </w:pPr>
      <w:rPr>
        <w:rFonts w:hint="default"/>
        <w:lang w:val="it-IT" w:eastAsia="en-US" w:bidi="ar-SA"/>
      </w:rPr>
    </w:lvl>
    <w:lvl w:ilvl="3" w:tplc="5A2E1C68">
      <w:numFmt w:val="bullet"/>
      <w:lvlText w:val="•"/>
      <w:lvlJc w:val="left"/>
      <w:pPr>
        <w:ind w:left="2228" w:hanging="286"/>
      </w:pPr>
      <w:rPr>
        <w:rFonts w:hint="default"/>
        <w:lang w:val="it-IT" w:eastAsia="en-US" w:bidi="ar-SA"/>
      </w:rPr>
    </w:lvl>
    <w:lvl w:ilvl="4" w:tplc="42EA6FE0">
      <w:numFmt w:val="bullet"/>
      <w:lvlText w:val="•"/>
      <w:lvlJc w:val="left"/>
      <w:pPr>
        <w:ind w:left="2824" w:hanging="286"/>
      </w:pPr>
      <w:rPr>
        <w:rFonts w:hint="default"/>
        <w:lang w:val="it-IT" w:eastAsia="en-US" w:bidi="ar-SA"/>
      </w:rPr>
    </w:lvl>
    <w:lvl w:ilvl="5" w:tplc="822C6F6E">
      <w:numFmt w:val="bullet"/>
      <w:lvlText w:val="•"/>
      <w:lvlJc w:val="left"/>
      <w:pPr>
        <w:ind w:left="3421" w:hanging="286"/>
      </w:pPr>
      <w:rPr>
        <w:rFonts w:hint="default"/>
        <w:lang w:val="it-IT" w:eastAsia="en-US" w:bidi="ar-SA"/>
      </w:rPr>
    </w:lvl>
    <w:lvl w:ilvl="6" w:tplc="5D749D56">
      <w:numFmt w:val="bullet"/>
      <w:lvlText w:val="•"/>
      <w:lvlJc w:val="left"/>
      <w:pPr>
        <w:ind w:left="4017" w:hanging="286"/>
      </w:pPr>
      <w:rPr>
        <w:rFonts w:hint="default"/>
        <w:lang w:val="it-IT" w:eastAsia="en-US" w:bidi="ar-SA"/>
      </w:rPr>
    </w:lvl>
    <w:lvl w:ilvl="7" w:tplc="76BA2BF4">
      <w:numFmt w:val="bullet"/>
      <w:lvlText w:val="•"/>
      <w:lvlJc w:val="left"/>
      <w:pPr>
        <w:ind w:left="4613" w:hanging="286"/>
      </w:pPr>
      <w:rPr>
        <w:rFonts w:hint="default"/>
        <w:lang w:val="it-IT" w:eastAsia="en-US" w:bidi="ar-SA"/>
      </w:rPr>
    </w:lvl>
    <w:lvl w:ilvl="8" w:tplc="823A6FF0">
      <w:numFmt w:val="bullet"/>
      <w:lvlText w:val="•"/>
      <w:lvlJc w:val="left"/>
      <w:pPr>
        <w:ind w:left="5209" w:hanging="286"/>
      </w:pPr>
      <w:rPr>
        <w:rFonts w:hint="default"/>
        <w:lang w:val="it-IT" w:eastAsia="en-US" w:bidi="ar-SA"/>
      </w:rPr>
    </w:lvl>
  </w:abstractNum>
  <w:abstractNum w:abstractNumId="2" w15:restartNumberingAfterBreak="0">
    <w:nsid w:val="1E7F34F6"/>
    <w:multiLevelType w:val="hybridMultilevel"/>
    <w:tmpl w:val="DB085EC0"/>
    <w:lvl w:ilvl="0" w:tplc="04100001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BB1A17"/>
    <w:multiLevelType w:val="hybridMultilevel"/>
    <w:tmpl w:val="1680A422"/>
    <w:lvl w:ilvl="0" w:tplc="2918008A">
      <w:numFmt w:val="bullet"/>
      <w:lvlText w:val=""/>
      <w:lvlJc w:val="left"/>
      <w:pPr>
        <w:ind w:left="431" w:hanging="286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F29A9EB8">
      <w:numFmt w:val="bullet"/>
      <w:lvlText w:val="•"/>
      <w:lvlJc w:val="left"/>
      <w:pPr>
        <w:ind w:left="1036" w:hanging="286"/>
      </w:pPr>
      <w:rPr>
        <w:rFonts w:hint="default"/>
        <w:lang w:val="it-IT" w:eastAsia="en-US" w:bidi="ar-SA"/>
      </w:rPr>
    </w:lvl>
    <w:lvl w:ilvl="2" w:tplc="AA48246A">
      <w:numFmt w:val="bullet"/>
      <w:lvlText w:val="•"/>
      <w:lvlJc w:val="left"/>
      <w:pPr>
        <w:ind w:left="1632" w:hanging="286"/>
      </w:pPr>
      <w:rPr>
        <w:rFonts w:hint="default"/>
        <w:lang w:val="it-IT" w:eastAsia="en-US" w:bidi="ar-SA"/>
      </w:rPr>
    </w:lvl>
    <w:lvl w:ilvl="3" w:tplc="48BEF9A0">
      <w:numFmt w:val="bullet"/>
      <w:lvlText w:val="•"/>
      <w:lvlJc w:val="left"/>
      <w:pPr>
        <w:ind w:left="2228" w:hanging="286"/>
      </w:pPr>
      <w:rPr>
        <w:rFonts w:hint="default"/>
        <w:lang w:val="it-IT" w:eastAsia="en-US" w:bidi="ar-SA"/>
      </w:rPr>
    </w:lvl>
    <w:lvl w:ilvl="4" w:tplc="1A6AB91E">
      <w:numFmt w:val="bullet"/>
      <w:lvlText w:val="•"/>
      <w:lvlJc w:val="left"/>
      <w:pPr>
        <w:ind w:left="2824" w:hanging="286"/>
      </w:pPr>
      <w:rPr>
        <w:rFonts w:hint="default"/>
        <w:lang w:val="it-IT" w:eastAsia="en-US" w:bidi="ar-SA"/>
      </w:rPr>
    </w:lvl>
    <w:lvl w:ilvl="5" w:tplc="546ACC14">
      <w:numFmt w:val="bullet"/>
      <w:lvlText w:val="•"/>
      <w:lvlJc w:val="left"/>
      <w:pPr>
        <w:ind w:left="3421" w:hanging="286"/>
      </w:pPr>
      <w:rPr>
        <w:rFonts w:hint="default"/>
        <w:lang w:val="it-IT" w:eastAsia="en-US" w:bidi="ar-SA"/>
      </w:rPr>
    </w:lvl>
    <w:lvl w:ilvl="6" w:tplc="CF00E6D6">
      <w:numFmt w:val="bullet"/>
      <w:lvlText w:val="•"/>
      <w:lvlJc w:val="left"/>
      <w:pPr>
        <w:ind w:left="4017" w:hanging="286"/>
      </w:pPr>
      <w:rPr>
        <w:rFonts w:hint="default"/>
        <w:lang w:val="it-IT" w:eastAsia="en-US" w:bidi="ar-SA"/>
      </w:rPr>
    </w:lvl>
    <w:lvl w:ilvl="7" w:tplc="569E8506">
      <w:numFmt w:val="bullet"/>
      <w:lvlText w:val="•"/>
      <w:lvlJc w:val="left"/>
      <w:pPr>
        <w:ind w:left="4613" w:hanging="286"/>
      </w:pPr>
      <w:rPr>
        <w:rFonts w:hint="default"/>
        <w:lang w:val="it-IT" w:eastAsia="en-US" w:bidi="ar-SA"/>
      </w:rPr>
    </w:lvl>
    <w:lvl w:ilvl="8" w:tplc="C6E4CCF0">
      <w:numFmt w:val="bullet"/>
      <w:lvlText w:val="•"/>
      <w:lvlJc w:val="left"/>
      <w:pPr>
        <w:ind w:left="5209" w:hanging="286"/>
      </w:pPr>
      <w:rPr>
        <w:rFonts w:hint="default"/>
        <w:lang w:val="it-IT" w:eastAsia="en-US" w:bidi="ar-SA"/>
      </w:rPr>
    </w:lvl>
  </w:abstractNum>
  <w:abstractNum w:abstractNumId="4" w15:restartNumberingAfterBreak="0">
    <w:nsid w:val="2FEE7AAC"/>
    <w:multiLevelType w:val="hybridMultilevel"/>
    <w:tmpl w:val="F47603F4"/>
    <w:lvl w:ilvl="0" w:tplc="FD14A7AC">
      <w:numFmt w:val="bullet"/>
      <w:lvlText w:val="-"/>
      <w:lvlJc w:val="left"/>
      <w:pPr>
        <w:ind w:left="132" w:hanging="360"/>
      </w:pPr>
      <w:rPr>
        <w:rFonts w:hint="default" w:ascii="Times New Roman" w:hAnsi="Times New Roman" w:eastAsia="Times New Roman" w:cs="Times New Roman"/>
        <w:color w:val="221F1F"/>
        <w:w w:val="99"/>
        <w:sz w:val="20"/>
        <w:szCs w:val="20"/>
        <w:lang w:val="it-IT" w:eastAsia="en-US" w:bidi="ar-SA"/>
      </w:rPr>
    </w:lvl>
    <w:lvl w:ilvl="1" w:tplc="1F067442">
      <w:numFmt w:val="bullet"/>
      <w:lvlText w:val=""/>
      <w:lvlJc w:val="left"/>
      <w:pPr>
        <w:ind w:left="439" w:hanging="355"/>
      </w:pPr>
      <w:rPr>
        <w:rFonts w:hint="default" w:ascii="Symbol" w:hAnsi="Symbol" w:eastAsia="Symbol" w:cs="Symbol"/>
        <w:color w:val="221F1F"/>
        <w:w w:val="99"/>
        <w:sz w:val="20"/>
        <w:szCs w:val="20"/>
        <w:lang w:val="it-IT" w:eastAsia="en-US" w:bidi="ar-SA"/>
      </w:rPr>
    </w:lvl>
    <w:lvl w:ilvl="2" w:tplc="A7863490">
      <w:numFmt w:val="bullet"/>
      <w:lvlText w:val="•"/>
      <w:lvlJc w:val="left"/>
      <w:pPr>
        <w:ind w:left="1486" w:hanging="355"/>
      </w:pPr>
      <w:rPr>
        <w:rFonts w:hint="default"/>
        <w:lang w:val="it-IT" w:eastAsia="en-US" w:bidi="ar-SA"/>
      </w:rPr>
    </w:lvl>
    <w:lvl w:ilvl="3" w:tplc="D04C935C">
      <w:numFmt w:val="bullet"/>
      <w:lvlText w:val="•"/>
      <w:lvlJc w:val="left"/>
      <w:pPr>
        <w:ind w:left="2533" w:hanging="355"/>
      </w:pPr>
      <w:rPr>
        <w:rFonts w:hint="default"/>
        <w:lang w:val="it-IT" w:eastAsia="en-US" w:bidi="ar-SA"/>
      </w:rPr>
    </w:lvl>
    <w:lvl w:ilvl="4" w:tplc="CDAA781A">
      <w:numFmt w:val="bullet"/>
      <w:lvlText w:val="•"/>
      <w:lvlJc w:val="left"/>
      <w:pPr>
        <w:ind w:left="3580" w:hanging="355"/>
      </w:pPr>
      <w:rPr>
        <w:rFonts w:hint="default"/>
        <w:lang w:val="it-IT" w:eastAsia="en-US" w:bidi="ar-SA"/>
      </w:rPr>
    </w:lvl>
    <w:lvl w:ilvl="5" w:tplc="EC5070D6">
      <w:numFmt w:val="bullet"/>
      <w:lvlText w:val="•"/>
      <w:lvlJc w:val="left"/>
      <w:pPr>
        <w:ind w:left="4626" w:hanging="355"/>
      </w:pPr>
      <w:rPr>
        <w:rFonts w:hint="default"/>
        <w:lang w:val="it-IT" w:eastAsia="en-US" w:bidi="ar-SA"/>
      </w:rPr>
    </w:lvl>
    <w:lvl w:ilvl="6" w:tplc="3A1CC160">
      <w:numFmt w:val="bullet"/>
      <w:lvlText w:val="•"/>
      <w:lvlJc w:val="left"/>
      <w:pPr>
        <w:ind w:left="5673" w:hanging="355"/>
      </w:pPr>
      <w:rPr>
        <w:rFonts w:hint="default"/>
        <w:lang w:val="it-IT" w:eastAsia="en-US" w:bidi="ar-SA"/>
      </w:rPr>
    </w:lvl>
    <w:lvl w:ilvl="7" w:tplc="0BFAFA26">
      <w:numFmt w:val="bullet"/>
      <w:lvlText w:val="•"/>
      <w:lvlJc w:val="left"/>
      <w:pPr>
        <w:ind w:left="6720" w:hanging="355"/>
      </w:pPr>
      <w:rPr>
        <w:rFonts w:hint="default"/>
        <w:lang w:val="it-IT" w:eastAsia="en-US" w:bidi="ar-SA"/>
      </w:rPr>
    </w:lvl>
    <w:lvl w:ilvl="8" w:tplc="47920196">
      <w:numFmt w:val="bullet"/>
      <w:lvlText w:val="•"/>
      <w:lvlJc w:val="left"/>
      <w:pPr>
        <w:ind w:left="7766" w:hanging="355"/>
      </w:pPr>
      <w:rPr>
        <w:rFonts w:hint="default"/>
        <w:lang w:val="it-IT" w:eastAsia="en-US" w:bidi="ar-SA"/>
      </w:rPr>
    </w:lvl>
  </w:abstractNum>
  <w:abstractNum w:abstractNumId="5" w15:restartNumberingAfterBreak="0">
    <w:nsid w:val="348F12C0"/>
    <w:multiLevelType w:val="hybridMultilevel"/>
    <w:tmpl w:val="FC8C53EE"/>
    <w:lvl w:ilvl="0" w:tplc="54AA6D06">
      <w:numFmt w:val="bullet"/>
      <w:lvlText w:val=""/>
      <w:lvlJc w:val="left"/>
      <w:pPr>
        <w:ind w:left="852" w:hanging="355"/>
      </w:pPr>
      <w:rPr>
        <w:rFonts w:hint="default" w:ascii="Symbol" w:hAnsi="Symbol" w:eastAsia="Symbol" w:cs="Symbol"/>
        <w:color w:val="221F1F"/>
        <w:w w:val="99"/>
        <w:sz w:val="20"/>
        <w:szCs w:val="20"/>
        <w:lang w:val="it-IT" w:eastAsia="en-US" w:bidi="ar-SA"/>
      </w:rPr>
    </w:lvl>
    <w:lvl w:ilvl="1" w:tplc="00647A94">
      <w:numFmt w:val="bullet"/>
      <w:lvlText w:val=""/>
      <w:lvlJc w:val="left"/>
      <w:pPr>
        <w:ind w:left="1195" w:hanging="355"/>
      </w:pPr>
      <w:rPr>
        <w:rFonts w:hint="default" w:ascii="Symbol" w:hAnsi="Symbol" w:eastAsia="Symbol" w:cs="Symbol"/>
        <w:color w:val="221F1F"/>
        <w:w w:val="99"/>
        <w:sz w:val="20"/>
        <w:szCs w:val="20"/>
        <w:lang w:val="it-IT" w:eastAsia="en-US" w:bidi="ar-SA"/>
      </w:rPr>
    </w:lvl>
    <w:lvl w:ilvl="2" w:tplc="DDD245D0">
      <w:numFmt w:val="bullet"/>
      <w:lvlText w:val="•"/>
      <w:lvlJc w:val="left"/>
      <w:pPr>
        <w:ind w:left="2162" w:hanging="355"/>
      </w:pPr>
      <w:rPr>
        <w:rFonts w:hint="default"/>
        <w:lang w:val="it-IT" w:eastAsia="en-US" w:bidi="ar-SA"/>
      </w:rPr>
    </w:lvl>
    <w:lvl w:ilvl="3" w:tplc="CC046D00">
      <w:numFmt w:val="bullet"/>
      <w:lvlText w:val="•"/>
      <w:lvlJc w:val="left"/>
      <w:pPr>
        <w:ind w:left="3124" w:hanging="355"/>
      </w:pPr>
      <w:rPr>
        <w:rFonts w:hint="default"/>
        <w:lang w:val="it-IT" w:eastAsia="en-US" w:bidi="ar-SA"/>
      </w:rPr>
    </w:lvl>
    <w:lvl w:ilvl="4" w:tplc="1B3C5048">
      <w:numFmt w:val="bullet"/>
      <w:lvlText w:val="•"/>
      <w:lvlJc w:val="left"/>
      <w:pPr>
        <w:ind w:left="4086" w:hanging="355"/>
      </w:pPr>
      <w:rPr>
        <w:rFonts w:hint="default"/>
        <w:lang w:val="it-IT" w:eastAsia="en-US" w:bidi="ar-SA"/>
      </w:rPr>
    </w:lvl>
    <w:lvl w:ilvl="5" w:tplc="73CE3CF8">
      <w:numFmt w:val="bullet"/>
      <w:lvlText w:val="•"/>
      <w:lvlJc w:val="left"/>
      <w:pPr>
        <w:ind w:left="5048" w:hanging="355"/>
      </w:pPr>
      <w:rPr>
        <w:rFonts w:hint="default"/>
        <w:lang w:val="it-IT" w:eastAsia="en-US" w:bidi="ar-SA"/>
      </w:rPr>
    </w:lvl>
    <w:lvl w:ilvl="6" w:tplc="6964A418">
      <w:numFmt w:val="bullet"/>
      <w:lvlText w:val="•"/>
      <w:lvlJc w:val="left"/>
      <w:pPr>
        <w:ind w:left="6011" w:hanging="355"/>
      </w:pPr>
      <w:rPr>
        <w:rFonts w:hint="default"/>
        <w:lang w:val="it-IT" w:eastAsia="en-US" w:bidi="ar-SA"/>
      </w:rPr>
    </w:lvl>
    <w:lvl w:ilvl="7" w:tplc="A928F6B8">
      <w:numFmt w:val="bullet"/>
      <w:lvlText w:val="•"/>
      <w:lvlJc w:val="left"/>
      <w:pPr>
        <w:ind w:left="6973" w:hanging="355"/>
      </w:pPr>
      <w:rPr>
        <w:rFonts w:hint="default"/>
        <w:lang w:val="it-IT" w:eastAsia="en-US" w:bidi="ar-SA"/>
      </w:rPr>
    </w:lvl>
    <w:lvl w:ilvl="8" w:tplc="B7640DA6">
      <w:numFmt w:val="bullet"/>
      <w:lvlText w:val="•"/>
      <w:lvlJc w:val="left"/>
      <w:pPr>
        <w:ind w:left="7935" w:hanging="355"/>
      </w:pPr>
      <w:rPr>
        <w:rFonts w:hint="default"/>
        <w:lang w:val="it-IT" w:eastAsia="en-US" w:bidi="ar-SA"/>
      </w:rPr>
    </w:lvl>
  </w:abstractNum>
  <w:abstractNum w:abstractNumId="6" w15:restartNumberingAfterBreak="0">
    <w:nsid w:val="3B8F0FE4"/>
    <w:multiLevelType w:val="hybridMultilevel"/>
    <w:tmpl w:val="97623040"/>
    <w:lvl w:ilvl="0" w:tplc="73D2D562">
      <w:numFmt w:val="bullet"/>
      <w:lvlText w:val=""/>
      <w:lvlJc w:val="left"/>
      <w:pPr>
        <w:ind w:left="431" w:hanging="286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BEB0E78A">
      <w:numFmt w:val="bullet"/>
      <w:lvlText w:val="•"/>
      <w:lvlJc w:val="left"/>
      <w:pPr>
        <w:ind w:left="1036" w:hanging="286"/>
      </w:pPr>
      <w:rPr>
        <w:rFonts w:hint="default"/>
        <w:lang w:val="it-IT" w:eastAsia="en-US" w:bidi="ar-SA"/>
      </w:rPr>
    </w:lvl>
    <w:lvl w:ilvl="2" w:tplc="4850A786">
      <w:numFmt w:val="bullet"/>
      <w:lvlText w:val="•"/>
      <w:lvlJc w:val="left"/>
      <w:pPr>
        <w:ind w:left="1632" w:hanging="286"/>
      </w:pPr>
      <w:rPr>
        <w:rFonts w:hint="default"/>
        <w:lang w:val="it-IT" w:eastAsia="en-US" w:bidi="ar-SA"/>
      </w:rPr>
    </w:lvl>
    <w:lvl w:ilvl="3" w:tplc="292E1902">
      <w:numFmt w:val="bullet"/>
      <w:lvlText w:val="•"/>
      <w:lvlJc w:val="left"/>
      <w:pPr>
        <w:ind w:left="2228" w:hanging="286"/>
      </w:pPr>
      <w:rPr>
        <w:rFonts w:hint="default"/>
        <w:lang w:val="it-IT" w:eastAsia="en-US" w:bidi="ar-SA"/>
      </w:rPr>
    </w:lvl>
    <w:lvl w:ilvl="4" w:tplc="9F540B10">
      <w:numFmt w:val="bullet"/>
      <w:lvlText w:val="•"/>
      <w:lvlJc w:val="left"/>
      <w:pPr>
        <w:ind w:left="2824" w:hanging="286"/>
      </w:pPr>
      <w:rPr>
        <w:rFonts w:hint="default"/>
        <w:lang w:val="it-IT" w:eastAsia="en-US" w:bidi="ar-SA"/>
      </w:rPr>
    </w:lvl>
    <w:lvl w:ilvl="5" w:tplc="E8083196">
      <w:numFmt w:val="bullet"/>
      <w:lvlText w:val="•"/>
      <w:lvlJc w:val="left"/>
      <w:pPr>
        <w:ind w:left="3421" w:hanging="286"/>
      </w:pPr>
      <w:rPr>
        <w:rFonts w:hint="default"/>
        <w:lang w:val="it-IT" w:eastAsia="en-US" w:bidi="ar-SA"/>
      </w:rPr>
    </w:lvl>
    <w:lvl w:ilvl="6" w:tplc="9446AB14">
      <w:numFmt w:val="bullet"/>
      <w:lvlText w:val="•"/>
      <w:lvlJc w:val="left"/>
      <w:pPr>
        <w:ind w:left="4017" w:hanging="286"/>
      </w:pPr>
      <w:rPr>
        <w:rFonts w:hint="default"/>
        <w:lang w:val="it-IT" w:eastAsia="en-US" w:bidi="ar-SA"/>
      </w:rPr>
    </w:lvl>
    <w:lvl w:ilvl="7" w:tplc="BEE85E48">
      <w:numFmt w:val="bullet"/>
      <w:lvlText w:val="•"/>
      <w:lvlJc w:val="left"/>
      <w:pPr>
        <w:ind w:left="4613" w:hanging="286"/>
      </w:pPr>
      <w:rPr>
        <w:rFonts w:hint="default"/>
        <w:lang w:val="it-IT" w:eastAsia="en-US" w:bidi="ar-SA"/>
      </w:rPr>
    </w:lvl>
    <w:lvl w:ilvl="8" w:tplc="8E0038C2">
      <w:numFmt w:val="bullet"/>
      <w:lvlText w:val="•"/>
      <w:lvlJc w:val="left"/>
      <w:pPr>
        <w:ind w:left="5209" w:hanging="286"/>
      </w:pPr>
      <w:rPr>
        <w:rFonts w:hint="default"/>
        <w:lang w:val="it-IT" w:eastAsia="en-US" w:bidi="ar-SA"/>
      </w:rPr>
    </w:lvl>
  </w:abstractNum>
  <w:abstractNum w:abstractNumId="7" w15:restartNumberingAfterBreak="0">
    <w:nsid w:val="6744681E"/>
    <w:multiLevelType w:val="hybridMultilevel"/>
    <w:tmpl w:val="30965B48"/>
    <w:lvl w:ilvl="0" w:tplc="520E73F8">
      <w:numFmt w:val="bullet"/>
      <w:lvlText w:val=""/>
      <w:lvlJc w:val="left"/>
      <w:pPr>
        <w:ind w:left="431" w:hanging="286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5BCC197E">
      <w:numFmt w:val="bullet"/>
      <w:lvlText w:val="•"/>
      <w:lvlJc w:val="left"/>
      <w:pPr>
        <w:ind w:left="1036" w:hanging="286"/>
      </w:pPr>
      <w:rPr>
        <w:rFonts w:hint="default"/>
        <w:lang w:val="it-IT" w:eastAsia="en-US" w:bidi="ar-SA"/>
      </w:rPr>
    </w:lvl>
    <w:lvl w:ilvl="2" w:tplc="361C1E1E">
      <w:numFmt w:val="bullet"/>
      <w:lvlText w:val="•"/>
      <w:lvlJc w:val="left"/>
      <w:pPr>
        <w:ind w:left="1632" w:hanging="286"/>
      </w:pPr>
      <w:rPr>
        <w:rFonts w:hint="default"/>
        <w:lang w:val="it-IT" w:eastAsia="en-US" w:bidi="ar-SA"/>
      </w:rPr>
    </w:lvl>
    <w:lvl w:ilvl="3" w:tplc="DA48A19C">
      <w:numFmt w:val="bullet"/>
      <w:lvlText w:val="•"/>
      <w:lvlJc w:val="left"/>
      <w:pPr>
        <w:ind w:left="2228" w:hanging="286"/>
      </w:pPr>
      <w:rPr>
        <w:rFonts w:hint="default"/>
        <w:lang w:val="it-IT" w:eastAsia="en-US" w:bidi="ar-SA"/>
      </w:rPr>
    </w:lvl>
    <w:lvl w:ilvl="4" w:tplc="6D98CE6C">
      <w:numFmt w:val="bullet"/>
      <w:lvlText w:val="•"/>
      <w:lvlJc w:val="left"/>
      <w:pPr>
        <w:ind w:left="2824" w:hanging="286"/>
      </w:pPr>
      <w:rPr>
        <w:rFonts w:hint="default"/>
        <w:lang w:val="it-IT" w:eastAsia="en-US" w:bidi="ar-SA"/>
      </w:rPr>
    </w:lvl>
    <w:lvl w:ilvl="5" w:tplc="7B3630C6">
      <w:numFmt w:val="bullet"/>
      <w:lvlText w:val="•"/>
      <w:lvlJc w:val="left"/>
      <w:pPr>
        <w:ind w:left="3421" w:hanging="286"/>
      </w:pPr>
      <w:rPr>
        <w:rFonts w:hint="default"/>
        <w:lang w:val="it-IT" w:eastAsia="en-US" w:bidi="ar-SA"/>
      </w:rPr>
    </w:lvl>
    <w:lvl w:ilvl="6" w:tplc="880CA160">
      <w:numFmt w:val="bullet"/>
      <w:lvlText w:val="•"/>
      <w:lvlJc w:val="left"/>
      <w:pPr>
        <w:ind w:left="4017" w:hanging="286"/>
      </w:pPr>
      <w:rPr>
        <w:rFonts w:hint="default"/>
        <w:lang w:val="it-IT" w:eastAsia="en-US" w:bidi="ar-SA"/>
      </w:rPr>
    </w:lvl>
    <w:lvl w:ilvl="7" w:tplc="90662C32">
      <w:numFmt w:val="bullet"/>
      <w:lvlText w:val="•"/>
      <w:lvlJc w:val="left"/>
      <w:pPr>
        <w:ind w:left="4613" w:hanging="286"/>
      </w:pPr>
      <w:rPr>
        <w:rFonts w:hint="default"/>
        <w:lang w:val="it-IT" w:eastAsia="en-US" w:bidi="ar-SA"/>
      </w:rPr>
    </w:lvl>
    <w:lvl w:ilvl="8" w:tplc="E3E8F3A2">
      <w:numFmt w:val="bullet"/>
      <w:lvlText w:val="•"/>
      <w:lvlJc w:val="left"/>
      <w:pPr>
        <w:ind w:left="5209" w:hanging="286"/>
      </w:pPr>
      <w:rPr>
        <w:rFonts w:hint="default"/>
        <w:lang w:val="it-IT" w:eastAsia="en-US" w:bidi="ar-SA"/>
      </w:rPr>
    </w:lvl>
  </w:abstractNum>
  <w:abstractNum w:abstractNumId="8" w15:restartNumberingAfterBreak="0">
    <w:nsid w:val="693015DF"/>
    <w:multiLevelType w:val="hybridMultilevel"/>
    <w:tmpl w:val="722A1BD2"/>
    <w:lvl w:ilvl="0" w:tplc="C0FE65BE">
      <w:numFmt w:val="bullet"/>
      <w:lvlText w:val=""/>
      <w:lvlJc w:val="left"/>
      <w:pPr>
        <w:ind w:left="431" w:hanging="286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8AB485AC">
      <w:numFmt w:val="bullet"/>
      <w:lvlText w:val="•"/>
      <w:lvlJc w:val="left"/>
      <w:pPr>
        <w:ind w:left="1036" w:hanging="286"/>
      </w:pPr>
      <w:rPr>
        <w:rFonts w:hint="default"/>
        <w:lang w:val="it-IT" w:eastAsia="en-US" w:bidi="ar-SA"/>
      </w:rPr>
    </w:lvl>
    <w:lvl w:ilvl="2" w:tplc="7EA60964">
      <w:numFmt w:val="bullet"/>
      <w:lvlText w:val="•"/>
      <w:lvlJc w:val="left"/>
      <w:pPr>
        <w:ind w:left="1632" w:hanging="286"/>
      </w:pPr>
      <w:rPr>
        <w:rFonts w:hint="default"/>
        <w:lang w:val="it-IT" w:eastAsia="en-US" w:bidi="ar-SA"/>
      </w:rPr>
    </w:lvl>
    <w:lvl w:ilvl="3" w:tplc="C23E65F0">
      <w:numFmt w:val="bullet"/>
      <w:lvlText w:val="•"/>
      <w:lvlJc w:val="left"/>
      <w:pPr>
        <w:ind w:left="2228" w:hanging="286"/>
      </w:pPr>
      <w:rPr>
        <w:rFonts w:hint="default"/>
        <w:lang w:val="it-IT" w:eastAsia="en-US" w:bidi="ar-SA"/>
      </w:rPr>
    </w:lvl>
    <w:lvl w:ilvl="4" w:tplc="0040D344">
      <w:numFmt w:val="bullet"/>
      <w:lvlText w:val="•"/>
      <w:lvlJc w:val="left"/>
      <w:pPr>
        <w:ind w:left="2824" w:hanging="286"/>
      </w:pPr>
      <w:rPr>
        <w:rFonts w:hint="default"/>
        <w:lang w:val="it-IT" w:eastAsia="en-US" w:bidi="ar-SA"/>
      </w:rPr>
    </w:lvl>
    <w:lvl w:ilvl="5" w:tplc="90744F74">
      <w:numFmt w:val="bullet"/>
      <w:lvlText w:val="•"/>
      <w:lvlJc w:val="left"/>
      <w:pPr>
        <w:ind w:left="3421" w:hanging="286"/>
      </w:pPr>
      <w:rPr>
        <w:rFonts w:hint="default"/>
        <w:lang w:val="it-IT" w:eastAsia="en-US" w:bidi="ar-SA"/>
      </w:rPr>
    </w:lvl>
    <w:lvl w:ilvl="6" w:tplc="6A20C0A2">
      <w:numFmt w:val="bullet"/>
      <w:lvlText w:val="•"/>
      <w:lvlJc w:val="left"/>
      <w:pPr>
        <w:ind w:left="4017" w:hanging="286"/>
      </w:pPr>
      <w:rPr>
        <w:rFonts w:hint="default"/>
        <w:lang w:val="it-IT" w:eastAsia="en-US" w:bidi="ar-SA"/>
      </w:rPr>
    </w:lvl>
    <w:lvl w:ilvl="7" w:tplc="8A4CF646">
      <w:numFmt w:val="bullet"/>
      <w:lvlText w:val="•"/>
      <w:lvlJc w:val="left"/>
      <w:pPr>
        <w:ind w:left="4613" w:hanging="286"/>
      </w:pPr>
      <w:rPr>
        <w:rFonts w:hint="default"/>
        <w:lang w:val="it-IT" w:eastAsia="en-US" w:bidi="ar-SA"/>
      </w:rPr>
    </w:lvl>
    <w:lvl w:ilvl="8" w:tplc="768C4AC2">
      <w:numFmt w:val="bullet"/>
      <w:lvlText w:val="•"/>
      <w:lvlJc w:val="left"/>
      <w:pPr>
        <w:ind w:left="5209" w:hanging="286"/>
      </w:pPr>
      <w:rPr>
        <w:rFonts w:hint="default"/>
        <w:lang w:val="it-IT" w:eastAsia="en-US" w:bidi="ar-SA"/>
      </w:rPr>
    </w:lvl>
  </w:abstractNum>
  <w:abstractNum w:abstractNumId="9" w15:restartNumberingAfterBreak="0">
    <w:nsid w:val="6ACC58BD"/>
    <w:multiLevelType w:val="hybridMultilevel"/>
    <w:tmpl w:val="461C21CA"/>
    <w:lvl w:ilvl="0" w:tplc="95EA9686">
      <w:numFmt w:val="bullet"/>
      <w:lvlText w:val=""/>
      <w:lvlJc w:val="left"/>
      <w:pPr>
        <w:ind w:left="431" w:hanging="286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15106D86">
      <w:numFmt w:val="bullet"/>
      <w:lvlText w:val="•"/>
      <w:lvlJc w:val="left"/>
      <w:pPr>
        <w:ind w:left="1036" w:hanging="286"/>
      </w:pPr>
      <w:rPr>
        <w:rFonts w:hint="default"/>
        <w:lang w:val="it-IT" w:eastAsia="en-US" w:bidi="ar-SA"/>
      </w:rPr>
    </w:lvl>
    <w:lvl w:ilvl="2" w:tplc="28E8ABCE">
      <w:numFmt w:val="bullet"/>
      <w:lvlText w:val="•"/>
      <w:lvlJc w:val="left"/>
      <w:pPr>
        <w:ind w:left="1632" w:hanging="286"/>
      </w:pPr>
      <w:rPr>
        <w:rFonts w:hint="default"/>
        <w:lang w:val="it-IT" w:eastAsia="en-US" w:bidi="ar-SA"/>
      </w:rPr>
    </w:lvl>
    <w:lvl w:ilvl="3" w:tplc="732E4874">
      <w:numFmt w:val="bullet"/>
      <w:lvlText w:val="•"/>
      <w:lvlJc w:val="left"/>
      <w:pPr>
        <w:ind w:left="2228" w:hanging="286"/>
      </w:pPr>
      <w:rPr>
        <w:rFonts w:hint="default"/>
        <w:lang w:val="it-IT" w:eastAsia="en-US" w:bidi="ar-SA"/>
      </w:rPr>
    </w:lvl>
    <w:lvl w:ilvl="4" w:tplc="032020EC">
      <w:numFmt w:val="bullet"/>
      <w:lvlText w:val="•"/>
      <w:lvlJc w:val="left"/>
      <w:pPr>
        <w:ind w:left="2824" w:hanging="286"/>
      </w:pPr>
      <w:rPr>
        <w:rFonts w:hint="default"/>
        <w:lang w:val="it-IT" w:eastAsia="en-US" w:bidi="ar-SA"/>
      </w:rPr>
    </w:lvl>
    <w:lvl w:ilvl="5" w:tplc="55040A7E">
      <w:numFmt w:val="bullet"/>
      <w:lvlText w:val="•"/>
      <w:lvlJc w:val="left"/>
      <w:pPr>
        <w:ind w:left="3421" w:hanging="286"/>
      </w:pPr>
      <w:rPr>
        <w:rFonts w:hint="default"/>
        <w:lang w:val="it-IT" w:eastAsia="en-US" w:bidi="ar-SA"/>
      </w:rPr>
    </w:lvl>
    <w:lvl w:ilvl="6" w:tplc="D360A520">
      <w:numFmt w:val="bullet"/>
      <w:lvlText w:val="•"/>
      <w:lvlJc w:val="left"/>
      <w:pPr>
        <w:ind w:left="4017" w:hanging="286"/>
      </w:pPr>
      <w:rPr>
        <w:rFonts w:hint="default"/>
        <w:lang w:val="it-IT" w:eastAsia="en-US" w:bidi="ar-SA"/>
      </w:rPr>
    </w:lvl>
    <w:lvl w:ilvl="7" w:tplc="65E44B52">
      <w:numFmt w:val="bullet"/>
      <w:lvlText w:val="•"/>
      <w:lvlJc w:val="left"/>
      <w:pPr>
        <w:ind w:left="4613" w:hanging="286"/>
      </w:pPr>
      <w:rPr>
        <w:rFonts w:hint="default"/>
        <w:lang w:val="it-IT" w:eastAsia="en-US" w:bidi="ar-SA"/>
      </w:rPr>
    </w:lvl>
    <w:lvl w:ilvl="8" w:tplc="0F6E42F0">
      <w:numFmt w:val="bullet"/>
      <w:lvlText w:val="•"/>
      <w:lvlJc w:val="left"/>
      <w:pPr>
        <w:ind w:left="5209" w:hanging="286"/>
      </w:pPr>
      <w:rPr>
        <w:rFonts w:hint="default"/>
        <w:lang w:val="it-IT" w:eastAsia="en-US" w:bidi="ar-SA"/>
      </w:rPr>
    </w:lvl>
  </w:abstractNum>
  <w:abstractNum w:abstractNumId="10" w15:restartNumberingAfterBreak="0">
    <w:nsid w:val="6C6F3DEB"/>
    <w:multiLevelType w:val="hybridMultilevel"/>
    <w:tmpl w:val="379CE768"/>
    <w:lvl w:ilvl="0" w:tplc="382A3506">
      <w:numFmt w:val="bullet"/>
      <w:lvlText w:val=""/>
      <w:lvlJc w:val="left"/>
      <w:pPr>
        <w:ind w:left="431" w:hanging="317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AC5606FE">
      <w:numFmt w:val="bullet"/>
      <w:lvlText w:val="•"/>
      <w:lvlJc w:val="left"/>
      <w:pPr>
        <w:ind w:left="1036" w:hanging="317"/>
      </w:pPr>
      <w:rPr>
        <w:rFonts w:hint="default"/>
        <w:lang w:val="it-IT" w:eastAsia="en-US" w:bidi="ar-SA"/>
      </w:rPr>
    </w:lvl>
    <w:lvl w:ilvl="2" w:tplc="7ADE12C8">
      <w:numFmt w:val="bullet"/>
      <w:lvlText w:val="•"/>
      <w:lvlJc w:val="left"/>
      <w:pPr>
        <w:ind w:left="1632" w:hanging="317"/>
      </w:pPr>
      <w:rPr>
        <w:rFonts w:hint="default"/>
        <w:lang w:val="it-IT" w:eastAsia="en-US" w:bidi="ar-SA"/>
      </w:rPr>
    </w:lvl>
    <w:lvl w:ilvl="3" w:tplc="FAC0453E">
      <w:numFmt w:val="bullet"/>
      <w:lvlText w:val="•"/>
      <w:lvlJc w:val="left"/>
      <w:pPr>
        <w:ind w:left="2228" w:hanging="317"/>
      </w:pPr>
      <w:rPr>
        <w:rFonts w:hint="default"/>
        <w:lang w:val="it-IT" w:eastAsia="en-US" w:bidi="ar-SA"/>
      </w:rPr>
    </w:lvl>
    <w:lvl w:ilvl="4" w:tplc="AA24C8AA">
      <w:numFmt w:val="bullet"/>
      <w:lvlText w:val="•"/>
      <w:lvlJc w:val="left"/>
      <w:pPr>
        <w:ind w:left="2824" w:hanging="317"/>
      </w:pPr>
      <w:rPr>
        <w:rFonts w:hint="default"/>
        <w:lang w:val="it-IT" w:eastAsia="en-US" w:bidi="ar-SA"/>
      </w:rPr>
    </w:lvl>
    <w:lvl w:ilvl="5" w:tplc="CC960F38">
      <w:numFmt w:val="bullet"/>
      <w:lvlText w:val="•"/>
      <w:lvlJc w:val="left"/>
      <w:pPr>
        <w:ind w:left="3421" w:hanging="317"/>
      </w:pPr>
      <w:rPr>
        <w:rFonts w:hint="default"/>
        <w:lang w:val="it-IT" w:eastAsia="en-US" w:bidi="ar-SA"/>
      </w:rPr>
    </w:lvl>
    <w:lvl w:ilvl="6" w:tplc="22021562">
      <w:numFmt w:val="bullet"/>
      <w:lvlText w:val="•"/>
      <w:lvlJc w:val="left"/>
      <w:pPr>
        <w:ind w:left="4017" w:hanging="317"/>
      </w:pPr>
      <w:rPr>
        <w:rFonts w:hint="default"/>
        <w:lang w:val="it-IT" w:eastAsia="en-US" w:bidi="ar-SA"/>
      </w:rPr>
    </w:lvl>
    <w:lvl w:ilvl="7" w:tplc="AEAA27BE">
      <w:numFmt w:val="bullet"/>
      <w:lvlText w:val="•"/>
      <w:lvlJc w:val="left"/>
      <w:pPr>
        <w:ind w:left="4613" w:hanging="317"/>
      </w:pPr>
      <w:rPr>
        <w:rFonts w:hint="default"/>
        <w:lang w:val="it-IT" w:eastAsia="en-US" w:bidi="ar-SA"/>
      </w:rPr>
    </w:lvl>
    <w:lvl w:ilvl="8" w:tplc="F9EEEB72">
      <w:numFmt w:val="bullet"/>
      <w:lvlText w:val="•"/>
      <w:lvlJc w:val="left"/>
      <w:pPr>
        <w:ind w:left="5209" w:hanging="317"/>
      </w:pPr>
      <w:rPr>
        <w:rFonts w:hint="default"/>
        <w:lang w:val="it-IT" w:eastAsia="en-US" w:bidi="ar-SA"/>
      </w:rPr>
    </w:lvl>
  </w:abstractNum>
  <w:num w:numId="1" w16cid:durableId="631599549">
    <w:abstractNumId w:val="2"/>
  </w:num>
  <w:num w:numId="2" w16cid:durableId="1590381283">
    <w:abstractNumId w:val="6"/>
  </w:num>
  <w:num w:numId="3" w16cid:durableId="255094178">
    <w:abstractNumId w:val="0"/>
  </w:num>
  <w:num w:numId="4" w16cid:durableId="1870218618">
    <w:abstractNumId w:val="10"/>
  </w:num>
  <w:num w:numId="5" w16cid:durableId="1772505967">
    <w:abstractNumId w:val="8"/>
  </w:num>
  <w:num w:numId="6" w16cid:durableId="1343511879">
    <w:abstractNumId w:val="9"/>
  </w:num>
  <w:num w:numId="7" w16cid:durableId="2030790396">
    <w:abstractNumId w:val="1"/>
  </w:num>
  <w:num w:numId="8" w16cid:durableId="1711027356">
    <w:abstractNumId w:val="7"/>
  </w:num>
  <w:num w:numId="9" w16cid:durableId="707754206">
    <w:abstractNumId w:val="3"/>
  </w:num>
  <w:num w:numId="10" w16cid:durableId="252979447">
    <w:abstractNumId w:val="4"/>
  </w:num>
  <w:num w:numId="11" w16cid:durableId="136478957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attachedTemplate r:id="rId1"/>
  <w:trackRevisions w:val="false"/>
  <w:defaultTabStop w:val="708"/>
  <w:hyphenationZone w:val="283"/>
  <w:drawingGridHorizontalSpacing w:val="36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6C"/>
    <w:rsid w:val="0001360E"/>
    <w:rsid w:val="00026545"/>
    <w:rsid w:val="000306FF"/>
    <w:rsid w:val="00045E17"/>
    <w:rsid w:val="00054A8B"/>
    <w:rsid w:val="00060931"/>
    <w:rsid w:val="000639D7"/>
    <w:rsid w:val="000853BB"/>
    <w:rsid w:val="000A498F"/>
    <w:rsid w:val="001104D4"/>
    <w:rsid w:val="00180D03"/>
    <w:rsid w:val="001A097C"/>
    <w:rsid w:val="001C6481"/>
    <w:rsid w:val="00215A20"/>
    <w:rsid w:val="00240C90"/>
    <w:rsid w:val="002E6176"/>
    <w:rsid w:val="00307BF4"/>
    <w:rsid w:val="00356185"/>
    <w:rsid w:val="00365736"/>
    <w:rsid w:val="00392252"/>
    <w:rsid w:val="003A26B6"/>
    <w:rsid w:val="003A5B6C"/>
    <w:rsid w:val="003E1A10"/>
    <w:rsid w:val="004168DB"/>
    <w:rsid w:val="00434508"/>
    <w:rsid w:val="00491024"/>
    <w:rsid w:val="00532D78"/>
    <w:rsid w:val="005419CA"/>
    <w:rsid w:val="00564197"/>
    <w:rsid w:val="00597126"/>
    <w:rsid w:val="00661DE0"/>
    <w:rsid w:val="00696D16"/>
    <w:rsid w:val="006C4265"/>
    <w:rsid w:val="00723335"/>
    <w:rsid w:val="00736153"/>
    <w:rsid w:val="007B684D"/>
    <w:rsid w:val="007C3814"/>
    <w:rsid w:val="00807987"/>
    <w:rsid w:val="008421F0"/>
    <w:rsid w:val="0086219D"/>
    <w:rsid w:val="00877436"/>
    <w:rsid w:val="008775FD"/>
    <w:rsid w:val="008B1BE2"/>
    <w:rsid w:val="008C531D"/>
    <w:rsid w:val="008E5452"/>
    <w:rsid w:val="008E709B"/>
    <w:rsid w:val="008F556C"/>
    <w:rsid w:val="008F61EF"/>
    <w:rsid w:val="0090585F"/>
    <w:rsid w:val="00913621"/>
    <w:rsid w:val="009223E1"/>
    <w:rsid w:val="00947CAB"/>
    <w:rsid w:val="009710F7"/>
    <w:rsid w:val="00B75FF1"/>
    <w:rsid w:val="00BD1345"/>
    <w:rsid w:val="00BD7D67"/>
    <w:rsid w:val="00C1698D"/>
    <w:rsid w:val="00C625D2"/>
    <w:rsid w:val="00CA296F"/>
    <w:rsid w:val="00CC2C4A"/>
    <w:rsid w:val="00D63711"/>
    <w:rsid w:val="00D81B8D"/>
    <w:rsid w:val="00DD3AFA"/>
    <w:rsid w:val="00E34F83"/>
    <w:rsid w:val="00E449E6"/>
    <w:rsid w:val="00E45926"/>
    <w:rsid w:val="00FF3CD4"/>
    <w:rsid w:val="2B38B48A"/>
    <w:rsid w:val="3F2F3063"/>
    <w:rsid w:val="421936C2"/>
    <w:rsid w:val="7411A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8342CA"/>
  <w15:docId w15:val="{26A9C988-0EA5-AB47-8FB2-A92AC5078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723335"/>
    <w:rPr>
      <w:rFonts w:ascii="Times New Roman" w:hAnsi="Times New Roman" w:eastAsia="Times New Roman"/>
      <w:b/>
      <w:sz w:val="3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223E1"/>
    <w:pPr>
      <w:keepNext/>
      <w:spacing w:before="240" w:after="60"/>
      <w:outlineLvl w:val="0"/>
    </w:pPr>
    <w:rPr>
      <w:rFonts w:ascii="Calibri Light" w:hAnsi="Calibri Light"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qFormat/>
    <w:rsid w:val="001104D4"/>
    <w:pPr>
      <w:keepNext/>
      <w:spacing w:before="120" w:after="240"/>
      <w:outlineLvl w:val="1"/>
    </w:pPr>
    <w:rPr>
      <w:bCs/>
      <w:sz w:val="28"/>
      <w:szCs w:val="24"/>
      <w:u w:val="single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723335"/>
    <w:pPr>
      <w:widowControl w:val="0"/>
      <w:tabs>
        <w:tab w:val="center" w:pos="4819"/>
        <w:tab w:val="right" w:pos="9638"/>
      </w:tabs>
      <w:autoSpaceDE w:val="0"/>
      <w:autoSpaceDN w:val="0"/>
    </w:pPr>
    <w:rPr>
      <w:rFonts w:ascii="Arial" w:hAnsi="Arial" w:eastAsia="Arial" w:cs="Arial"/>
      <w:b w:val="0"/>
      <w:sz w:val="22"/>
      <w:szCs w:val="22"/>
      <w:lang w:bidi="it-IT"/>
    </w:rPr>
  </w:style>
  <w:style w:type="character" w:styleId="IntestazioneCarattere" w:customStyle="1">
    <w:name w:val="Intestazione Carattere"/>
    <w:link w:val="Intestazione"/>
    <w:rsid w:val="00723335"/>
    <w:rPr>
      <w:rFonts w:ascii="Arial" w:hAnsi="Arial" w:eastAsia="Arial" w:cs="Arial"/>
      <w:lang w:eastAsia="it-IT" w:bidi="it-IT"/>
    </w:rPr>
  </w:style>
  <w:style w:type="character" w:styleId="Collegamentoipertestuale">
    <w:name w:val="Hyperlink"/>
    <w:uiPriority w:val="99"/>
    <w:unhideWhenUsed/>
    <w:rsid w:val="00723335"/>
    <w:rPr>
      <w:color w:val="0563C1"/>
      <w:u w:val="single"/>
    </w:rPr>
  </w:style>
  <w:style w:type="paragraph" w:styleId="Pidipagina">
    <w:name w:val="footer"/>
    <w:basedOn w:val="Normale"/>
    <w:link w:val="PidipaginaCarattere"/>
    <w:uiPriority w:val="99"/>
    <w:unhideWhenUsed/>
    <w:rsid w:val="007B684D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link w:val="Pidipagina"/>
    <w:uiPriority w:val="99"/>
    <w:rsid w:val="007B684D"/>
    <w:rPr>
      <w:rFonts w:ascii="Times New Roman" w:hAnsi="Times New Roman" w:eastAsia="Times New Roman" w:cs="Times New Roman"/>
      <w:b/>
      <w:sz w:val="36"/>
      <w:szCs w:val="20"/>
      <w:lang w:eastAsia="it-IT"/>
    </w:rPr>
  </w:style>
  <w:style w:type="character" w:styleId="Titolo2Carattere" w:customStyle="1">
    <w:name w:val="Titolo 2 Carattere"/>
    <w:link w:val="Titolo2"/>
    <w:rsid w:val="001104D4"/>
    <w:rPr>
      <w:rFonts w:ascii="Times New Roman" w:hAnsi="Times New Roman" w:eastAsia="Times New Roman"/>
      <w:b/>
      <w:bCs/>
      <w:sz w:val="28"/>
      <w:szCs w:val="24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104D4"/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link w:val="Testofumetto"/>
    <w:uiPriority w:val="99"/>
    <w:semiHidden/>
    <w:rsid w:val="001104D4"/>
    <w:rPr>
      <w:rFonts w:ascii="Tahoma" w:hAnsi="Tahoma" w:eastAsia="Times New Roman" w:cs="Tahoma"/>
      <w:b/>
      <w:sz w:val="16"/>
      <w:szCs w:val="16"/>
    </w:rPr>
  </w:style>
  <w:style w:type="paragraph" w:styleId="TableParagraph" w:customStyle="1">
    <w:name w:val="Table Paragraph"/>
    <w:basedOn w:val="Normale"/>
    <w:uiPriority w:val="1"/>
    <w:qFormat/>
    <w:rsid w:val="001104D4"/>
    <w:pPr>
      <w:widowControl w:val="0"/>
      <w:autoSpaceDE w:val="0"/>
      <w:autoSpaceDN w:val="0"/>
    </w:pPr>
    <w:rPr>
      <w:rFonts w:ascii="Arial" w:hAnsi="Arial" w:eastAsia="Arial" w:cs="Arial"/>
      <w:b w:val="0"/>
      <w:sz w:val="22"/>
      <w:szCs w:val="22"/>
      <w:lang w:bidi="it-IT"/>
    </w:rPr>
  </w:style>
  <w:style w:type="character" w:styleId="Titolo1Carattere" w:customStyle="1">
    <w:name w:val="Titolo 1 Carattere"/>
    <w:link w:val="Titolo1"/>
    <w:uiPriority w:val="9"/>
    <w:rsid w:val="009223E1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paragraph" w:styleId="paragraph" w:customStyle="1">
    <w:name w:val="paragraph"/>
    <w:basedOn w:val="Normale"/>
    <w:rsid w:val="00947CAB"/>
    <w:pPr>
      <w:spacing w:before="100" w:beforeAutospacing="1" w:after="100" w:afterAutospacing="1"/>
    </w:pPr>
    <w:rPr>
      <w:b w:val="0"/>
      <w:sz w:val="24"/>
      <w:szCs w:val="24"/>
    </w:rPr>
  </w:style>
  <w:style w:type="character" w:styleId="normaltextrun" w:customStyle="1">
    <w:name w:val="normaltextrun"/>
    <w:basedOn w:val="Carpredefinitoparagrafo"/>
    <w:rsid w:val="00947CAB"/>
  </w:style>
  <w:style w:type="character" w:styleId="eop" w:customStyle="1">
    <w:name w:val="eop"/>
    <w:basedOn w:val="Carpredefinitoparagrafo"/>
    <w:rsid w:val="00947CAB"/>
  </w:style>
  <w:style w:type="paragraph" w:styleId="Default" w:customStyle="1">
    <w:name w:val="Default"/>
    <w:rsid w:val="00DD3AFA"/>
    <w:pPr>
      <w:autoSpaceDE w:val="0"/>
      <w:autoSpaceDN w:val="0"/>
      <w:adjustRightInd w:val="0"/>
    </w:pPr>
    <w:rPr>
      <w:rFonts w:cs="Calibri" w:eastAsiaTheme="minorHAnsi"/>
      <w:color w:val="000000"/>
      <w:sz w:val="24"/>
      <w:szCs w:val="24"/>
      <w:lang w:eastAsia="en-US"/>
    </w:rPr>
  </w:style>
  <w:style w:type="paragraph" w:styleId="Paragrafoelenco">
    <w:name w:val="List Paragraph"/>
    <w:basedOn w:val="Normale"/>
    <w:uiPriority w:val="1"/>
    <w:qFormat/>
    <w:rsid w:val="003A26B6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1"/>
    <w:qFormat/>
    <w:rsid w:val="00532D78"/>
    <w:pPr>
      <w:widowControl w:val="0"/>
      <w:autoSpaceDE w:val="0"/>
      <w:autoSpaceDN w:val="0"/>
    </w:pPr>
    <w:rPr>
      <w:rFonts w:ascii="Calibri" w:hAnsi="Calibri" w:eastAsia="Calibri" w:cs="Calibri"/>
      <w:b w:val="0"/>
      <w:sz w:val="22"/>
      <w:szCs w:val="22"/>
      <w:lang w:eastAsia="en-US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532D78"/>
    <w:rPr>
      <w:rFonts w:cs="Calibri"/>
      <w:sz w:val="22"/>
      <w:szCs w:val="22"/>
      <w:lang w:eastAsia="en-US"/>
    </w:rPr>
  </w:style>
  <w:style w:type="paragraph" w:styleId="Titolo11" w:customStyle="1">
    <w:name w:val="Titolo 11"/>
    <w:basedOn w:val="Normale"/>
    <w:uiPriority w:val="1"/>
    <w:qFormat/>
    <w:rsid w:val="00532D78"/>
    <w:pPr>
      <w:widowControl w:val="0"/>
      <w:autoSpaceDE w:val="0"/>
      <w:autoSpaceDN w:val="0"/>
      <w:ind w:left="210"/>
      <w:outlineLvl w:val="1"/>
    </w:pPr>
    <w:rPr>
      <w:rFonts w:ascii="Calibri" w:hAnsi="Calibri" w:eastAsia="Calibri" w:cs="Calibri"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5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greteria\Desktop\Carta%20intestata%20nuova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D5379B6149F142945296AB539DE313" ma:contentTypeVersion="6" ma:contentTypeDescription="Creare un nuovo documento." ma:contentTypeScope="" ma:versionID="e0bbab4f7ff917699b0d5d394e43237d">
  <xsd:schema xmlns:xsd="http://www.w3.org/2001/XMLSchema" xmlns:xs="http://www.w3.org/2001/XMLSchema" xmlns:p="http://schemas.microsoft.com/office/2006/metadata/properties" xmlns:ns2="48ca0857-92b1-4738-8c50-7fe2839e5d4b" xmlns:ns3="c9a7bbf6-d8cf-4d11-92ce-4ce03e0a10f0" targetNamespace="http://schemas.microsoft.com/office/2006/metadata/properties" ma:root="true" ma:fieldsID="a1f257372a79f08be987e3c7f12cbef3" ns2:_="" ns3:_="">
    <xsd:import namespace="48ca0857-92b1-4738-8c50-7fe2839e5d4b"/>
    <xsd:import namespace="c9a7bbf6-d8cf-4d11-92ce-4ce03e0a10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a0857-92b1-4738-8c50-7fe2839e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7bbf6-d8cf-4d11-92ce-4ce03e0a1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DC455E-E0B3-402D-BE0D-572E57B377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3E4159-6788-4E9D-9AC8-F543D9C991C0}"/>
</file>

<file path=customXml/itemProps3.xml><?xml version="1.0" encoding="utf-8"?>
<ds:datastoreItem xmlns:ds="http://schemas.openxmlformats.org/officeDocument/2006/customXml" ds:itemID="{4E1A1004-6BA4-4164-8517-6D34BA2E262F}"/>
</file>

<file path=customXml/itemProps4.xml><?xml version="1.0" encoding="utf-8"?>
<ds:datastoreItem xmlns:ds="http://schemas.openxmlformats.org/officeDocument/2006/customXml" ds:itemID="{8A7A6D07-955B-4EC4-B13A-D78E590F99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C:\Users\Segreteria\Desktop\Carta intestata nuova.dot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Segreteria</dc:creator>
  <cp:lastModifiedBy>CALO' CLAUDIO</cp:lastModifiedBy>
  <cp:revision>5</cp:revision>
  <cp:lastPrinted>2021-10-26T10:26:00Z</cp:lastPrinted>
  <dcterms:created xsi:type="dcterms:W3CDTF">2022-11-17T14:05:00Z</dcterms:created>
  <dcterms:modified xsi:type="dcterms:W3CDTF">2023-12-12T10:42:12Z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0x01010071D5379B6149F142945296AB539DE313</vt:lpwstr>
  </property>
</Properties>
</file>