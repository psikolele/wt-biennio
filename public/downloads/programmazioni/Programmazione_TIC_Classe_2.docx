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223E1" w:rsidR="009223E1" w:rsidP="009223E1" w:rsidRDefault="009223E1" w14:paraId="1487E3D7" w14:textId="2ED962DF">
      <w:pPr>
        <w:rPr>
          <w:rFonts w:ascii="Arial" w:hAnsi="Arial" w:cs="Arial"/>
          <w:b w:val="0"/>
          <w:bCs/>
          <w:sz w:val="20"/>
        </w:rPr>
      </w:pPr>
      <w:r w:rsidRPr="009223E1">
        <w:rPr>
          <w:rFonts w:ascii="Arial" w:hAnsi="Arial" w:cs="Arial"/>
          <w:bCs/>
          <w:sz w:val="20"/>
        </w:rPr>
        <w:t>PROGRAMMAZIONE</w:t>
      </w:r>
      <w:r w:rsidR="00434508">
        <w:rPr>
          <w:rFonts w:ascii="Arial" w:hAnsi="Arial" w:cs="Arial"/>
          <w:bCs/>
          <w:sz w:val="20"/>
        </w:rPr>
        <w:t xml:space="preserve"> DISCIPLINARE</w:t>
      </w:r>
      <w:r w:rsidRPr="009223E1">
        <w:rPr>
          <w:rFonts w:ascii="Arial" w:hAnsi="Arial" w:cs="Arial"/>
          <w:bCs/>
          <w:sz w:val="20"/>
        </w:rPr>
        <w:t xml:space="preserve"> ANNUALE </w:t>
      </w:r>
      <w:r w:rsidRPr="009223E1">
        <w:rPr>
          <w:rFonts w:ascii="Arial" w:hAnsi="Arial" w:cs="Arial"/>
          <w:b w:val="0"/>
          <w:sz w:val="20"/>
        </w:rPr>
        <w:t>(</w:t>
      </w:r>
      <w:r w:rsidRPr="009223E1">
        <w:rPr>
          <w:rFonts w:ascii="Arial" w:hAnsi="Arial" w:cs="Arial"/>
          <w:b w:val="0"/>
          <w:bCs/>
          <w:sz w:val="20"/>
        </w:rPr>
        <w:t>secondo quanto stabilito in sede di dipartimento in conformità con le Linee guida)</w:t>
      </w:r>
    </w:p>
    <w:p w:rsidRPr="009223E1" w:rsidR="009223E1" w:rsidP="009223E1" w:rsidRDefault="009223E1" w14:paraId="3C3C7C6F" w14:textId="77777777">
      <w:pPr>
        <w:rPr>
          <w:rFonts w:ascii="Arial" w:hAnsi="Arial" w:cs="Arial"/>
          <w:b w:val="0"/>
          <w:sz w:val="20"/>
        </w:rPr>
      </w:pPr>
    </w:p>
    <w:tbl>
      <w:tblPr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1"/>
        <w:gridCol w:w="2693"/>
        <w:gridCol w:w="2411"/>
        <w:gridCol w:w="2411"/>
        <w:gridCol w:w="1842"/>
        <w:gridCol w:w="1893"/>
        <w:gridCol w:w="1369"/>
        <w:gridCol w:w="1234"/>
      </w:tblGrid>
      <w:tr w:rsidRPr="00F96259" w:rsidR="00B44C07" w:rsidTr="00B44C07" w14:paraId="470BDFF5" w14:textId="77777777">
        <w:tc>
          <w:tcPr>
            <w:tcW w:w="587" w:type="pct"/>
            <w:shd w:val="clear" w:color="auto" w:fill="E6E6E6"/>
            <w:vAlign w:val="center"/>
          </w:tcPr>
          <w:p w:rsidRPr="00F96259" w:rsidR="009223E1" w:rsidP="009223E1" w:rsidRDefault="009223E1" w14:paraId="777E732E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UDA</w:t>
            </w:r>
          </w:p>
        </w:tc>
        <w:tc>
          <w:tcPr>
            <w:tcW w:w="858" w:type="pct"/>
            <w:shd w:val="clear" w:color="auto" w:fill="E6E6E6"/>
            <w:vAlign w:val="center"/>
          </w:tcPr>
          <w:p w:rsidRPr="00F96259" w:rsidR="009223E1" w:rsidP="009223E1" w:rsidRDefault="009223E1" w14:paraId="4915A924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COMPETENZE</w:t>
            </w:r>
          </w:p>
        </w:tc>
        <w:tc>
          <w:tcPr>
            <w:tcW w:w="768" w:type="pct"/>
            <w:shd w:val="clear" w:color="auto" w:fill="E6E6E6"/>
            <w:vAlign w:val="center"/>
          </w:tcPr>
          <w:p w:rsidRPr="00F96259" w:rsidR="009223E1" w:rsidP="009223E1" w:rsidRDefault="009223E1" w14:paraId="5F06A69D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ABILITA’</w:t>
            </w:r>
          </w:p>
        </w:tc>
        <w:tc>
          <w:tcPr>
            <w:tcW w:w="768" w:type="pct"/>
            <w:shd w:val="clear" w:color="auto" w:fill="E6E6E6"/>
            <w:vAlign w:val="center"/>
          </w:tcPr>
          <w:p w:rsidRPr="00F96259" w:rsidR="009223E1" w:rsidP="009223E1" w:rsidRDefault="009223E1" w14:paraId="1D32BB64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CONOSCENZE</w:t>
            </w:r>
          </w:p>
        </w:tc>
        <w:tc>
          <w:tcPr>
            <w:tcW w:w="587" w:type="pct"/>
            <w:shd w:val="clear" w:color="auto" w:fill="E6E6E6"/>
            <w:vAlign w:val="center"/>
          </w:tcPr>
          <w:p w:rsidRPr="00F96259" w:rsidR="009223E1" w:rsidP="009223E1" w:rsidRDefault="009223E1" w14:paraId="3E4BA373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 xml:space="preserve"> CONTENUTI</w:t>
            </w:r>
          </w:p>
        </w:tc>
        <w:tc>
          <w:tcPr>
            <w:tcW w:w="603" w:type="pct"/>
            <w:shd w:val="clear" w:color="auto" w:fill="E6E6E6"/>
            <w:vAlign w:val="center"/>
          </w:tcPr>
          <w:p w:rsidRPr="00F96259" w:rsidR="009223E1" w:rsidP="009223E1" w:rsidRDefault="009223E1" w14:paraId="76CA4E7D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METODOLOGIE/</w:t>
            </w:r>
          </w:p>
          <w:p w:rsidRPr="00F96259" w:rsidR="009223E1" w:rsidP="009223E1" w:rsidRDefault="009223E1" w14:paraId="4A31F7D6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STRUMENTI</w:t>
            </w:r>
          </w:p>
        </w:tc>
        <w:tc>
          <w:tcPr>
            <w:tcW w:w="436" w:type="pct"/>
            <w:shd w:val="clear" w:color="auto" w:fill="E6E6E6"/>
            <w:vAlign w:val="center"/>
          </w:tcPr>
          <w:p w:rsidRPr="00F96259" w:rsidR="009223E1" w:rsidP="009223E1" w:rsidRDefault="009223E1" w14:paraId="79FDB244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TIPOLOGIA VERIFICHE</w:t>
            </w:r>
          </w:p>
        </w:tc>
        <w:tc>
          <w:tcPr>
            <w:tcW w:w="393" w:type="pct"/>
            <w:shd w:val="clear" w:color="auto" w:fill="E6E6E6"/>
            <w:vAlign w:val="center"/>
          </w:tcPr>
          <w:p w:rsidRPr="00F96259" w:rsidR="009223E1" w:rsidP="009223E1" w:rsidRDefault="009223E1" w14:paraId="14ACDFA1" w14:textId="7777777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TEMPI</w:t>
            </w:r>
          </w:p>
        </w:tc>
      </w:tr>
      <w:tr w:rsidRPr="00F96259" w:rsidR="00B44C07" w:rsidTr="00B44C07" w14:paraId="5ACBE4A3" w14:textId="77777777">
        <w:tc>
          <w:tcPr>
            <w:tcW w:w="587" w:type="pct"/>
          </w:tcPr>
          <w:p w:rsidRPr="00F96259" w:rsidR="009223E1" w:rsidP="009223E1" w:rsidRDefault="009223E1" w14:paraId="2D9B83E2" w14:textId="03D6D15B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 xml:space="preserve">N° </w:t>
            </w:r>
            <w:r w:rsidRPr="00F96259" w:rsidR="00942DBB">
              <w:rPr>
                <w:rFonts w:ascii="Arial" w:hAnsi="Arial" w:cs="Arial"/>
                <w:b w:val="0"/>
                <w:sz w:val="18"/>
                <w:szCs w:val="18"/>
              </w:rPr>
              <w:t>1</w:t>
            </w:r>
          </w:p>
          <w:p w:rsidRPr="00F96259" w:rsidR="001711FD" w:rsidP="009223E1" w:rsidRDefault="001711FD" w14:paraId="54CE0E74" w14:textId="7E1C9DB2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 xml:space="preserve">Ripasso </w:t>
            </w:r>
            <w:r w:rsidRPr="00F96259" w:rsidR="00CA5997">
              <w:rPr>
                <w:rFonts w:ascii="Arial" w:hAnsi="Arial" w:cs="Arial"/>
                <w:b w:val="0"/>
                <w:sz w:val="18"/>
                <w:szCs w:val="18"/>
              </w:rPr>
              <w:t>degli argomenti del primo anno</w:t>
            </w:r>
          </w:p>
          <w:p w:rsidRPr="00F96259" w:rsidR="001711FD" w:rsidP="009223E1" w:rsidRDefault="001711FD" w14:paraId="6A690F4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9223E1" w:rsidP="009223E1" w:rsidRDefault="00B44C07" w14:paraId="7E1E77B3" w14:textId="6D827AF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Competenze in uscita n. 2</w:t>
            </w:r>
          </w:p>
          <w:p w:rsidRPr="00F96259" w:rsidR="00B44C07" w:rsidP="00B44C07" w:rsidRDefault="00B44C07" w14:paraId="46B3FEC2" w14:textId="4836EC92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858" w:type="pct"/>
          </w:tcPr>
          <w:p w:rsidRPr="00F96259" w:rsidR="00CA5997" w:rsidP="00942DBB" w:rsidRDefault="00CA5997" w14:paraId="663C38D7" w14:textId="59DE3C5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</w:pPr>
            <w:r w:rsidRPr="00F96259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Utilizzare gli strumenti informatici e i software di base per compiti assegnati secondo criteri prestabiliti, con un numero limitato di situazioni diversificate</w:t>
            </w:r>
          </w:p>
          <w:p w:rsidRPr="00F96259" w:rsidR="00CA5997" w:rsidP="00942DBB" w:rsidRDefault="00CA5997" w14:paraId="302E9E23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sz w:val="18"/>
                <w:szCs w:val="18"/>
                <w:lang w:val="en-US"/>
              </w:rPr>
            </w:pPr>
          </w:p>
          <w:p w:rsidRPr="00F96259" w:rsidR="00CA5997" w:rsidP="00942DBB" w:rsidRDefault="00CA5997" w14:paraId="3DD049F0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sz w:val="18"/>
                <w:szCs w:val="18"/>
                <w:lang w:val="en-US"/>
              </w:rPr>
            </w:pPr>
          </w:p>
          <w:p w:rsidRPr="00F96259" w:rsidR="009223E1" w:rsidP="009223E1" w:rsidRDefault="009223E1" w14:paraId="1800B87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768" w:type="pct"/>
          </w:tcPr>
          <w:p w:rsidRPr="00F96259" w:rsidR="009223E1" w:rsidP="00B44C07" w:rsidRDefault="00942DBB" w14:paraId="7F6B944D" w14:textId="3071A990">
            <w:pPr>
              <w:jc w:val="both"/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F96259">
              <w:rPr>
                <w:rStyle w:val="normaltextrun"/>
                <w:rFonts w:ascii="Arial" w:hAnsi="Arial" w:cs="Arial"/>
                <w:b w:val="0"/>
                <w:sz w:val="18"/>
                <w:szCs w:val="18"/>
                <w:lang w:val="en-US"/>
              </w:rPr>
              <w:t>Applicare le tecnologie informatiche di base per svolgere compiti semplici in sequenze diversificate, all’interno di una gamma </w:t>
            </w:r>
            <w:r w:rsidRPr="00F96259" w:rsidR="00B44C07">
              <w:rPr>
                <w:rStyle w:val="normaltextrun"/>
                <w:rFonts w:ascii="Arial" w:hAnsi="Arial" w:cs="Arial"/>
                <w:b w:val="0"/>
                <w:sz w:val="18"/>
                <w:szCs w:val="18"/>
                <w:lang w:val="en-US"/>
              </w:rPr>
              <w:t>d</w:t>
            </w:r>
            <w:r w:rsidRPr="00F96259" w:rsidR="00B44C07">
              <w:rPr>
                <w:rStyle w:val="normaltextrun"/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efinita</w:t>
            </w:r>
            <w:r w:rsidRPr="00F96259" w:rsidR="00B44C07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F96259">
              <w:rPr>
                <w:rStyle w:val="normaltextrun"/>
                <w:rFonts w:ascii="Arial" w:hAnsi="Arial" w:cs="Arial"/>
                <w:b w:val="0"/>
                <w:sz w:val="18"/>
                <w:szCs w:val="18"/>
                <w:lang w:val="en-US"/>
              </w:rPr>
              <w:t>di variabili di contesto.</w:t>
            </w:r>
            <w:r w:rsidRPr="00F96259">
              <w:rPr>
                <w:rStyle w:val="eop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  <w:p w:rsidRPr="00F96259" w:rsidR="001711FD" w:rsidP="00B44C07" w:rsidRDefault="001711FD" w14:paraId="78CDC1C4" w14:textId="77777777">
            <w:pPr>
              <w:jc w:val="both"/>
              <w:rPr>
                <w:rStyle w:val="eop"/>
                <w:color w:val="000000"/>
                <w:sz w:val="18"/>
                <w:szCs w:val="18"/>
                <w:shd w:val="clear" w:color="auto" w:fill="FFFFFF"/>
              </w:rPr>
            </w:pPr>
          </w:p>
          <w:p w:rsidRPr="00F96259" w:rsidR="001711FD" w:rsidP="00B44C07" w:rsidRDefault="001711FD" w14:paraId="6EB0C8E7" w14:textId="62549D1C">
            <w:pPr>
              <w:jc w:val="both"/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Style w:val="normaltextrun"/>
                <w:rFonts w:ascii="Arial" w:hAnsi="Arial" w:eastAsia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</w:rPr>
              <w:t>U</w:t>
            </w:r>
            <w:r w:rsidRPr="00F96259">
              <w:rPr>
                <w:rStyle w:val="normaltextrun"/>
                <w:rFonts w:ascii="Arial" w:hAnsi="Arial" w:cs="Arial"/>
                <w:b w:val="0"/>
                <w:sz w:val="18"/>
                <w:szCs w:val="18"/>
                <w:lang w:val="en-US"/>
              </w:rPr>
              <w:t>tilizzare le funzioni di base di un sistema operativo</w:t>
            </w:r>
          </w:p>
        </w:tc>
        <w:tc>
          <w:tcPr>
            <w:tcW w:w="768" w:type="pct"/>
          </w:tcPr>
          <w:p w:rsidRPr="00F96259" w:rsidR="009223E1" w:rsidP="009223E1" w:rsidRDefault="003B4B3A" w14:paraId="4EDA3CEE" w14:textId="54F77189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Conoscere le caratteristiche del foglio elettronico</w:t>
            </w:r>
          </w:p>
          <w:p w:rsidRPr="00F96259" w:rsidR="001711FD" w:rsidP="009223E1" w:rsidRDefault="001711FD" w14:paraId="33CB819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14F210CC" w14:textId="213667A0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Conoscere la struttura di una formula, gli operatori matematici, la sintassi delle formule e delle funzioni logiche, statistiche, matematiche</w:t>
            </w:r>
          </w:p>
          <w:p w:rsidRPr="00F96259" w:rsidR="001711FD" w:rsidP="009223E1" w:rsidRDefault="001711FD" w14:paraId="3F3237B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31BCAD92" w14:textId="2B335E6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Conoscere le procedure per la gestione del foglio di lavoro e la stampa</w:t>
            </w:r>
          </w:p>
          <w:p w:rsidRPr="00F96259" w:rsidR="001711FD" w:rsidP="009223E1" w:rsidRDefault="001711FD" w14:paraId="6CB8B342" w14:textId="04C1ED22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1711FD" w:rsidP="009223E1" w:rsidRDefault="001711FD" w14:paraId="1EB2D219" w14:textId="7103EFBF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Conoscere l’architettura e i componenti di un PC</w:t>
            </w:r>
          </w:p>
          <w:p w:rsidRPr="00F96259" w:rsidR="00B44C07" w:rsidP="009223E1" w:rsidRDefault="00B44C07" w14:paraId="3F11547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1711FD" w:rsidP="009223E1" w:rsidRDefault="001711FD" w14:paraId="05B1C344" w14:textId="07E54EDF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Conoscere le caratteristiche del S.O.</w:t>
            </w:r>
          </w:p>
          <w:p w:rsidRPr="00F96259" w:rsidR="001711FD" w:rsidP="009223E1" w:rsidRDefault="001711FD" w14:paraId="0F182E72" w14:textId="2E5B8126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587" w:type="pct"/>
          </w:tcPr>
          <w:p w:rsidRPr="00F96259" w:rsidR="00B44C07" w:rsidP="009223E1" w:rsidRDefault="003B4B3A" w14:paraId="0D99EB7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Ripasso:</w:t>
            </w:r>
            <w:r w:rsidRPr="00F96259" w:rsidR="00B44C07">
              <w:rPr>
                <w:rFonts w:ascii="Arial" w:hAnsi="Arial" w:cs="Arial"/>
                <w:b w:val="0"/>
                <w:sz w:val="18"/>
                <w:szCs w:val="18"/>
              </w:rPr>
              <w:t xml:space="preserve"> </w:t>
            </w:r>
          </w:p>
          <w:p w:rsidRPr="00F96259" w:rsidR="009223E1" w:rsidP="009223E1" w:rsidRDefault="00B44C07" w14:paraId="59F02668" w14:textId="28C44BBA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utilizzo base del foglio elettronico</w:t>
            </w:r>
          </w:p>
          <w:p w:rsidRPr="00F96259" w:rsidR="003B4B3A" w:rsidP="009223E1" w:rsidRDefault="00B44C07" w14:paraId="4619BBF6" w14:textId="14CC141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(</w:t>
            </w:r>
            <w:r w:rsidRPr="00F96259" w:rsidR="003B4B3A">
              <w:rPr>
                <w:rFonts w:ascii="Arial" w:hAnsi="Arial" w:cs="Arial"/>
                <w:b w:val="0"/>
                <w:sz w:val="18"/>
                <w:szCs w:val="18"/>
              </w:rPr>
              <w:t>quattro operazioni</w:t>
            </w: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,</w:t>
            </w:r>
          </w:p>
          <w:p w:rsidRPr="00F96259" w:rsidR="003B4B3A" w:rsidP="009223E1" w:rsidRDefault="003B4B3A" w14:paraId="390D1467" w14:textId="742AD7DE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proporzioni</w:t>
            </w:r>
            <w:r w:rsidRPr="00F96259" w:rsidR="00B44C07">
              <w:rPr>
                <w:rFonts w:ascii="Arial" w:hAnsi="Arial" w:cs="Arial"/>
                <w:b w:val="0"/>
                <w:sz w:val="18"/>
                <w:szCs w:val="18"/>
              </w:rPr>
              <w:t>,</w:t>
            </w:r>
          </w:p>
          <w:p w:rsidRPr="00F96259" w:rsidR="003B4B3A" w:rsidP="009223E1" w:rsidRDefault="003B4B3A" w14:paraId="28B7552C" w14:textId="182A2341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riparti</w:t>
            </w:r>
            <w:r w:rsidRPr="00F96259" w:rsidR="00B44C07">
              <w:rPr>
                <w:rFonts w:ascii="Arial" w:hAnsi="Arial" w:cs="Arial"/>
                <w:b w:val="0"/>
                <w:sz w:val="18"/>
                <w:szCs w:val="18"/>
              </w:rPr>
              <w:t>,</w:t>
            </w:r>
          </w:p>
          <w:p w:rsidRPr="00F96259" w:rsidR="003B4B3A" w:rsidP="009223E1" w:rsidRDefault="003B4B3A" w14:paraId="3E881E46" w14:textId="79B92154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calcoli percentuali</w:t>
            </w:r>
            <w:r w:rsidR="00F96259">
              <w:rPr>
                <w:rFonts w:ascii="Arial" w:hAnsi="Arial" w:cs="Arial"/>
                <w:b w:val="0"/>
                <w:sz w:val="18"/>
                <w:szCs w:val="18"/>
              </w:rPr>
              <w:t>,</w:t>
            </w:r>
          </w:p>
          <w:p w:rsidRPr="00F96259" w:rsidR="001711FD" w:rsidP="009223E1" w:rsidRDefault="001711FD" w14:paraId="0225BA66" w14:textId="304ED73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il calcolo della fattura</w:t>
            </w:r>
            <w:r w:rsidRPr="00F96259" w:rsidR="00B44C07">
              <w:rPr>
                <w:rFonts w:ascii="Arial" w:hAnsi="Arial" w:cs="Arial"/>
                <w:b w:val="0"/>
                <w:sz w:val="18"/>
                <w:szCs w:val="18"/>
              </w:rPr>
              <w:t>)</w:t>
            </w:r>
          </w:p>
          <w:p w:rsidRPr="00F96259" w:rsidR="001711FD" w:rsidP="009223E1" w:rsidRDefault="001711FD" w14:paraId="68544472" w14:textId="03D2C44D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1711FD" w:rsidP="009223E1" w:rsidRDefault="001711FD" w14:paraId="47C16D41" w14:textId="0955CB41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Hardware e Software</w:t>
            </w:r>
          </w:p>
          <w:p w:rsidRPr="00F96259" w:rsidR="003B4B3A" w:rsidP="009223E1" w:rsidRDefault="003B4B3A" w14:paraId="2DBA8DE0" w14:textId="5A67A4AD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603" w:type="pct"/>
          </w:tcPr>
          <w:p w:rsidRPr="00F96259" w:rsidR="009223E1" w:rsidP="009223E1" w:rsidRDefault="003B4B3A" w14:paraId="42D6A73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Lezione frontale e partecipata</w:t>
            </w:r>
          </w:p>
          <w:p w:rsidRPr="00F96259" w:rsidR="00B44C07" w:rsidP="009223E1" w:rsidRDefault="00B44C07" w14:paraId="6B7EDDD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6F60CB15" w14:textId="79206991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Lavori di gruppo</w:t>
            </w:r>
          </w:p>
          <w:p w:rsidRPr="00F96259" w:rsidR="00B44C07" w:rsidP="009223E1" w:rsidRDefault="00B44C07" w14:paraId="342D469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18FE399E" w14:textId="7D11EFE6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Esercitazioni pratiche</w:t>
            </w:r>
          </w:p>
          <w:p w:rsidRPr="00F96259" w:rsidR="00B44C07" w:rsidP="009223E1" w:rsidRDefault="00B44C07" w14:paraId="2EEF2F3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7549A723" w14:textId="47F8CD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Libro di testo</w:t>
            </w:r>
          </w:p>
          <w:p w:rsidRPr="00F96259" w:rsidR="00B44C07" w:rsidP="009223E1" w:rsidRDefault="00B44C07" w14:paraId="6BBF989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5B44D31A" w14:textId="5636DB59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Laboratorio</w:t>
            </w:r>
          </w:p>
          <w:p w:rsidR="00761B15" w:rsidP="00761B15" w:rsidRDefault="00761B15" w14:paraId="7A6378D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3B4B3A" w:rsidP="009223E1" w:rsidRDefault="003B4B3A" w14:paraId="7141DD2E" w14:textId="5520B01E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F96259" w:rsidP="009223E1" w:rsidRDefault="00F96259" w14:paraId="1C1F7E19" w14:textId="7F3545BE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F96259" w:rsidP="009223E1" w:rsidRDefault="00F96259" w14:paraId="39C180D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68E1A8A2" w14:textId="0379C331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436" w:type="pct"/>
          </w:tcPr>
          <w:p w:rsidRPr="00F96259" w:rsidR="009223E1" w:rsidP="009223E1" w:rsidRDefault="003B4B3A" w14:paraId="69DB3DC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Pratiche</w:t>
            </w:r>
          </w:p>
          <w:p w:rsidRPr="00F96259" w:rsidR="00B44C07" w:rsidP="009223E1" w:rsidRDefault="00B44C07" w14:paraId="1E62F9A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15CD2B26" w14:textId="5BA32F85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Scritte</w:t>
            </w:r>
          </w:p>
          <w:p w:rsidRPr="00F96259" w:rsidR="00B44C07" w:rsidP="009223E1" w:rsidRDefault="00B44C07" w14:paraId="4A0980C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3B4B3A" w:rsidP="009223E1" w:rsidRDefault="003B4B3A" w14:paraId="340F3C06" w14:textId="56104A91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Test oggettivi</w:t>
            </w:r>
          </w:p>
        </w:tc>
        <w:tc>
          <w:tcPr>
            <w:tcW w:w="393" w:type="pct"/>
          </w:tcPr>
          <w:p w:rsidRPr="00F96259" w:rsidR="00700F28" w:rsidP="009223E1" w:rsidRDefault="00B44C07" w14:paraId="585B3336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1°</w:t>
            </w:r>
          </w:p>
          <w:p w:rsidRPr="00F96259" w:rsidR="00651AE5" w:rsidP="009223E1" w:rsidRDefault="00B44C07" w14:paraId="477E7E9B" w14:textId="3DC8880B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Quadrimestre</w:t>
            </w:r>
          </w:p>
        </w:tc>
      </w:tr>
      <w:tr w:rsidRPr="00F96259" w:rsidR="00B44C07" w:rsidTr="00B44C07" w14:paraId="7DC8E896" w14:textId="77777777">
        <w:tc>
          <w:tcPr>
            <w:tcW w:w="587" w:type="pct"/>
          </w:tcPr>
          <w:p w:rsidRPr="00F96259" w:rsidR="009223E1" w:rsidP="009223E1" w:rsidRDefault="009223E1" w14:paraId="5B0F235F" w14:textId="16FF0B3C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 xml:space="preserve">N° </w:t>
            </w:r>
            <w:r w:rsidRPr="00F96259" w:rsidR="003F5DA4">
              <w:rPr>
                <w:rFonts w:ascii="Arial" w:hAnsi="Arial" w:cs="Arial"/>
                <w:b w:val="0"/>
                <w:sz w:val="18"/>
                <w:szCs w:val="18"/>
              </w:rPr>
              <w:t>2</w:t>
            </w:r>
          </w:p>
          <w:p w:rsidRPr="00F96259" w:rsidR="00651AE5" w:rsidP="009223E1" w:rsidRDefault="00651AE5" w14:paraId="482116CC" w14:textId="3C088066">
            <w:pPr>
              <w:rPr>
                <w:rStyle w:val="normaltextrun"/>
                <w:sz w:val="18"/>
                <w:szCs w:val="18"/>
                <w:lang w:val="en-US"/>
              </w:rPr>
            </w:pPr>
            <w:r w:rsidRPr="00F96259">
              <w:rPr>
                <w:rStyle w:val="normaltextrun"/>
                <w:rFonts w:ascii="Arial" w:hAnsi="Arial" w:cs="Arial"/>
                <w:b w:val="0"/>
                <w:sz w:val="18"/>
                <w:szCs w:val="18"/>
                <w:lang w:val="en-US"/>
              </w:rPr>
              <w:t>Reti Internet e servizi</w:t>
            </w:r>
          </w:p>
          <w:p w:rsidRPr="00F96259" w:rsidR="009223E1" w:rsidP="009223E1" w:rsidRDefault="009223E1" w14:paraId="5439EA9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B44C07" w:rsidP="00B44C07" w:rsidRDefault="00B44C07" w14:paraId="47221952" w14:textId="7777777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F96259">
              <w:rPr>
                <w:rFonts w:ascii="Arial" w:hAnsi="Arial" w:cs="Arial"/>
                <w:bCs/>
                <w:sz w:val="18"/>
                <w:szCs w:val="18"/>
              </w:rPr>
              <w:t>Competenze in uscita n. 2</w:t>
            </w:r>
          </w:p>
          <w:p w:rsidRPr="00F96259" w:rsidR="00B44C07" w:rsidP="009223E1" w:rsidRDefault="00B44C07" w14:paraId="41A40ABB" w14:textId="0DDF8D3C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858" w:type="pct"/>
          </w:tcPr>
          <w:p w:rsidRPr="00F96259" w:rsidR="00B44C07" w:rsidP="00B44C07" w:rsidRDefault="00B44C07" w14:paraId="5E84C9B3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</w:pPr>
            <w:r w:rsidRPr="00F96259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Utilizzare gli strumenti informatici e i software di base per compiti assegnati secondo criteri prestabiliti, con un numero limitato di situazioni diversificate</w:t>
            </w:r>
          </w:p>
          <w:p w:rsidRPr="00F96259" w:rsidR="009223E1" w:rsidP="009223E1" w:rsidRDefault="009223E1" w14:paraId="4D3C796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9223E1" w:rsidP="009223E1" w:rsidRDefault="009223E1" w14:paraId="2409691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768" w:type="pct"/>
          </w:tcPr>
          <w:p w:rsidRPr="00F96259" w:rsidR="009F5E45" w:rsidP="009F5E45" w:rsidRDefault="009F5E45" w14:paraId="0E654ED6" w14:textId="0F7B9A3F">
            <w:pPr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</w:pPr>
            <w:r w:rsidRPr="00F96259">
              <w:rPr>
                <w:rStyle w:val="normaltextrun"/>
                <w:rFonts w:ascii="Arial" w:hAnsi="Arial" w:cs="Arial"/>
                <w:b w:val="0"/>
                <w:bCs/>
                <w:sz w:val="18"/>
                <w:szCs w:val="18"/>
              </w:rPr>
              <w:t>Riconoscere le diverse tipologie di reti, le caratteristiche di Internet e dei suoi servizi</w:t>
            </w:r>
          </w:p>
          <w:p w:rsidRPr="00F96259" w:rsidR="000671B3" w:rsidP="009F5E45" w:rsidRDefault="000671B3" w14:paraId="65DBB53A" w14:textId="77777777">
            <w:pPr>
              <w:ind w:left="360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</w:p>
          <w:p w:rsidRPr="00F96259" w:rsidR="009F5E45" w:rsidP="009F5E45" w:rsidRDefault="009F5E45" w14:paraId="03BA0B53" w14:textId="77777777">
            <w:pPr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>Elencare le principali applicazioni che si appoggiano sul servizio Web e conoscerne le caratteristiche</w:t>
            </w:r>
          </w:p>
          <w:p w:rsidRPr="00F96259" w:rsidR="009F5E45" w:rsidP="009F5E45" w:rsidRDefault="009F5E45" w14:paraId="18114B95" w14:textId="44B7BC85">
            <w:pPr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768" w:type="pct"/>
          </w:tcPr>
          <w:p w:rsidRPr="00F96259" w:rsidR="009223E1" w:rsidP="009223E1" w:rsidRDefault="00651AE5" w14:paraId="7AD573F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Conoscere i diversi tipi di rete, in particolare Internet, di cui descrivere caratteristiche, requisiti e principali servizi</w:t>
            </w:r>
          </w:p>
          <w:p w:rsidRPr="00F96259" w:rsidR="00651AE5" w:rsidP="009223E1" w:rsidRDefault="00651AE5" w14:paraId="1E0C4C6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651AE5" w:rsidP="009223E1" w:rsidRDefault="00651AE5" w14:paraId="6A8D5DC1" w14:textId="0645BA2F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Conoscere le principali applicazioni che si appoggiano sul servizio Web</w:t>
            </w:r>
          </w:p>
        </w:tc>
        <w:tc>
          <w:tcPr>
            <w:tcW w:w="587" w:type="pct"/>
          </w:tcPr>
          <w:p w:rsidRPr="00F96259" w:rsidR="009223E1" w:rsidP="009223E1" w:rsidRDefault="00651AE5" w14:paraId="6AA6AC2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 reti informatiche</w:t>
            </w:r>
          </w:p>
          <w:p w:rsidRPr="00F96259" w:rsidR="00B44C07" w:rsidP="009223E1" w:rsidRDefault="00B44C07" w14:paraId="6093340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651AE5" w:rsidP="009223E1" w:rsidRDefault="00651AE5" w14:paraId="3371AD13" w14:textId="1FE2F30E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Internet</w:t>
            </w:r>
          </w:p>
          <w:p w:rsidRPr="00F96259" w:rsidR="00833388" w:rsidP="009223E1" w:rsidRDefault="00833388" w14:paraId="49AEA31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651AE5" w:rsidP="009223E1" w:rsidRDefault="00651AE5" w14:paraId="4C52B205" w14:textId="14242510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I principali servizi Internet</w:t>
            </w:r>
          </w:p>
        </w:tc>
        <w:tc>
          <w:tcPr>
            <w:tcW w:w="603" w:type="pct"/>
          </w:tcPr>
          <w:p w:rsidRPr="00F96259" w:rsidR="00F96259" w:rsidP="00F96259" w:rsidRDefault="00F96259" w14:paraId="486C6A2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Lezione frontale e partecipata</w:t>
            </w:r>
          </w:p>
          <w:p w:rsidRPr="00F96259" w:rsidR="00F96259" w:rsidP="00F96259" w:rsidRDefault="00F96259" w14:paraId="0230AFB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F96259" w:rsidP="00F96259" w:rsidRDefault="00F96259" w14:paraId="20D0A6C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Lavori di gruppo</w:t>
            </w:r>
          </w:p>
          <w:p w:rsidRPr="00F96259" w:rsidR="00F96259" w:rsidP="00F96259" w:rsidRDefault="00F96259" w14:paraId="7F9B618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F96259" w:rsidP="00F96259" w:rsidRDefault="00F96259" w14:paraId="06F9A08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Esercitazioni pratiche</w:t>
            </w:r>
          </w:p>
          <w:p w:rsidRPr="00F96259" w:rsidR="00F96259" w:rsidP="00F96259" w:rsidRDefault="00F96259" w14:paraId="3191550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F96259" w:rsidP="00F96259" w:rsidRDefault="00F96259" w14:paraId="2F78E263" w14:textId="4B91C3CF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Libro di testo</w:t>
            </w:r>
          </w:p>
          <w:p w:rsidR="00F96259" w:rsidP="00F96259" w:rsidRDefault="00F96259" w14:paraId="3211BFDB" w14:textId="6DF9FE5C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F96259" w:rsidP="00F96259" w:rsidRDefault="00F96259" w14:paraId="2AA00C67" w14:textId="4F79550F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Dispense</w:t>
            </w:r>
          </w:p>
          <w:p w:rsidR="00F96259" w:rsidP="00F96259" w:rsidRDefault="00F96259" w14:paraId="7CC0F1D1" w14:textId="1109E92C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F96259" w:rsidP="00F96259" w:rsidRDefault="00F96259" w14:paraId="4442F568" w14:textId="0A46CB4B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MT</w:t>
            </w:r>
          </w:p>
          <w:p w:rsidR="00F96259" w:rsidP="00F96259" w:rsidRDefault="00F96259" w14:paraId="58F19F89" w14:textId="3C74C939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F96259" w:rsidRDefault="00761B15" w14:paraId="675865DF" w14:textId="21EE53D8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Laboratorio</w:t>
            </w:r>
          </w:p>
          <w:p w:rsidRPr="00F96259" w:rsidR="009223E1" w:rsidP="009223E1" w:rsidRDefault="009223E1" w14:paraId="1B843BC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436" w:type="pct"/>
          </w:tcPr>
          <w:p w:rsidRPr="00F96259" w:rsidR="009223E1" w:rsidP="009223E1" w:rsidRDefault="009223E1" w14:paraId="3AF6834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393" w:type="pct"/>
          </w:tcPr>
          <w:p w:rsidRPr="00F96259" w:rsidR="00700F28" w:rsidP="009223E1" w:rsidRDefault="00700F28" w14:paraId="26E17D4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 xml:space="preserve">1° </w:t>
            </w:r>
          </w:p>
          <w:p w:rsidRPr="00F96259" w:rsidR="00651AE5" w:rsidP="009223E1" w:rsidRDefault="00700F28" w14:paraId="4554DEB3" w14:textId="2B59962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Quadrimestre</w:t>
            </w:r>
          </w:p>
          <w:p w:rsidRPr="00F96259" w:rsidR="00651AE5" w:rsidP="009223E1" w:rsidRDefault="00651AE5" w14:paraId="1E174543" w14:textId="270BECBE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</w:tbl>
    <w:p w:rsidR="000671B3" w:rsidP="009223E1" w:rsidRDefault="000671B3" w14:paraId="46E8BEA4" w14:textId="77777777">
      <w:pPr>
        <w:rPr>
          <w:rFonts w:ascii="Arial" w:hAnsi="Arial" w:cs="Arial"/>
          <w:b w:val="0"/>
          <w:sz w:val="20"/>
        </w:rPr>
        <w:sectPr w:rsidR="000671B3" w:rsidSect="00942DBB">
          <w:headerReference w:type="default" r:id="rId11"/>
          <w:pgSz w:w="16838" w:h="11906" w:orient="landscape"/>
          <w:pgMar w:top="1134" w:right="567" w:bottom="1134" w:left="567" w:header="1134" w:footer="624" w:gutter="0"/>
          <w:cols w:space="708"/>
          <w:docGrid w:linePitch="492"/>
        </w:sectPr>
      </w:pPr>
    </w:p>
    <w:p w:rsidR="000671B3" w:rsidRDefault="000671B3" w14:paraId="4A7ECF2E" w14:textId="77777777">
      <w:r>
        <w:br w:type="page"/>
      </w:r>
    </w:p>
    <w:tbl>
      <w:tblPr>
        <w:tblW w:w="1594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013"/>
        <w:gridCol w:w="2800"/>
        <w:gridCol w:w="1842"/>
        <w:gridCol w:w="1842"/>
        <w:gridCol w:w="2034"/>
        <w:gridCol w:w="1369"/>
        <w:gridCol w:w="1486"/>
      </w:tblGrid>
      <w:tr w:rsidRPr="00C32DCA" w:rsidR="00833388" w:rsidTr="48FE8011" w14:paraId="484EF664" w14:textId="77777777">
        <w:tc>
          <w:tcPr>
            <w:tcW w:w="1560" w:type="dxa"/>
            <w:tcMar/>
          </w:tcPr>
          <w:p w:rsidRPr="00700F28" w:rsidR="009223E1" w:rsidP="009223E1" w:rsidRDefault="009223E1" w14:paraId="1F8FCD1D" w14:textId="515ECB79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700F28">
              <w:rPr>
                <w:rFonts w:ascii="Arial" w:hAnsi="Arial" w:cs="Arial"/>
                <w:b w:val="0"/>
                <w:sz w:val="18"/>
                <w:szCs w:val="18"/>
              </w:rPr>
              <w:lastRenderedPageBreak/>
              <w:t xml:space="preserve">N° </w:t>
            </w:r>
            <w:r w:rsidRPr="00700F28" w:rsidR="003F5DA4">
              <w:rPr>
                <w:rFonts w:ascii="Arial" w:hAnsi="Arial" w:cs="Arial"/>
                <w:b w:val="0"/>
                <w:sz w:val="18"/>
                <w:szCs w:val="18"/>
              </w:rPr>
              <w:t>3</w:t>
            </w:r>
          </w:p>
          <w:p w:rsidRPr="00700F28" w:rsidR="00651AE5" w:rsidP="009223E1" w:rsidRDefault="00651AE5" w14:paraId="4EC28E0E" w14:textId="45D353D0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700F28">
              <w:rPr>
                <w:rFonts w:ascii="Arial" w:hAnsi="Arial" w:cs="Arial"/>
                <w:b w:val="0"/>
                <w:sz w:val="18"/>
                <w:szCs w:val="18"/>
              </w:rPr>
              <w:t>Usare il Brow</w:t>
            </w:r>
            <w:r w:rsidRPr="00700F28" w:rsidR="000671B3">
              <w:rPr>
                <w:rFonts w:ascii="Arial" w:hAnsi="Arial" w:cs="Arial"/>
                <w:b w:val="0"/>
                <w:sz w:val="18"/>
                <w:szCs w:val="18"/>
              </w:rPr>
              <w:t>ser e ricercare</w:t>
            </w:r>
          </w:p>
          <w:p w:rsidRPr="00700F28" w:rsidR="00833388" w:rsidP="009223E1" w:rsidRDefault="00833388" w14:paraId="7A732D9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700F28" w:rsidR="00833388" w:rsidP="009223E1" w:rsidRDefault="00833388" w14:paraId="7CB6CF6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700F28" w:rsidR="00833388" w:rsidP="00833388" w:rsidRDefault="00833388" w14:paraId="5FB115F3" w14:textId="7777777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00F28">
              <w:rPr>
                <w:rFonts w:ascii="Arial" w:hAnsi="Arial" w:cs="Arial"/>
                <w:bCs/>
                <w:sz w:val="18"/>
                <w:szCs w:val="18"/>
              </w:rPr>
              <w:t>Competenze in uscita n. 2</w:t>
            </w:r>
          </w:p>
          <w:p w:rsidRPr="00700F28" w:rsidR="009223E1" w:rsidP="009223E1" w:rsidRDefault="009223E1" w14:paraId="5D81132C" w14:textId="19B81136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3013" w:type="dxa"/>
            <w:tcMar/>
          </w:tcPr>
          <w:p w:rsidRPr="00833388" w:rsidR="00B44C07" w:rsidP="00B44C07" w:rsidRDefault="00B44C07" w14:paraId="273AB2D8" w14:textId="4D793AE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</w:pPr>
            <w:r w:rsidRPr="00833388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Utilizzare gli strumenti informa</w:t>
            </w:r>
            <w:r w:rsidRPr="00833388" w:rsidR="00833388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t</w:t>
            </w:r>
            <w:r w:rsidRPr="00833388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ici e i software di base per compiti assegnati secondo criteri prestabiliti, con un numero limitato di situazioni diversificate</w:t>
            </w:r>
          </w:p>
          <w:p w:rsidRPr="00C32DCA" w:rsidR="009223E1" w:rsidP="009223E1" w:rsidRDefault="009223E1" w14:paraId="3BC9790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9223E1" w:rsidP="009223E1" w:rsidRDefault="009223E1" w14:paraId="3B3570B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800" w:type="dxa"/>
            <w:tcMar/>
          </w:tcPr>
          <w:p w:rsidRPr="00C32DCA" w:rsidR="009223E1" w:rsidP="009223E1" w:rsidRDefault="009F5E45" w14:paraId="2E6474C0" w14:textId="77777777">
            <w:pPr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>Modificare le impostazioni del browser, navigare, eseguire le ricerche e prelevare consapevolmente risorse dal Web</w:t>
            </w:r>
          </w:p>
          <w:p w:rsidRPr="00C32DCA" w:rsidR="0086242E" w:rsidP="009223E1" w:rsidRDefault="0086242E" w14:paraId="44F59C5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86242E" w:rsidP="009223E1" w:rsidRDefault="0086242E" w14:paraId="0C31EE88" w14:textId="1D7C0A6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Creare nel cloud il proprio archivio e condividere file e cartelle</w:t>
            </w:r>
          </w:p>
        </w:tc>
        <w:tc>
          <w:tcPr>
            <w:tcW w:w="1842" w:type="dxa"/>
            <w:tcMar/>
          </w:tcPr>
          <w:p w:rsidRPr="00C32DCA" w:rsidR="009223E1" w:rsidP="009223E1" w:rsidRDefault="000671B3" w14:paraId="562A1DF5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Conoscere le caratteristiche e le funzionalità del browser Google Chrome e le modalità per eseguire specifiche richerche con Google</w:t>
            </w:r>
          </w:p>
          <w:p w:rsidRPr="00C32DCA" w:rsidR="0086242E" w:rsidP="009223E1" w:rsidRDefault="0086242E" w14:paraId="3D2FD54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86242E" w:rsidP="009223E1" w:rsidRDefault="0086242E" w14:paraId="729886E8" w14:textId="01B6B56B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Conoscere l’ambiente Google Drive e le modalità per creare elementi e condividerli</w:t>
            </w:r>
          </w:p>
        </w:tc>
        <w:tc>
          <w:tcPr>
            <w:tcW w:w="1842" w:type="dxa"/>
            <w:tcMar/>
          </w:tcPr>
          <w:p w:rsidRPr="00C32DCA" w:rsidR="009223E1" w:rsidP="009223E1" w:rsidRDefault="000671B3" w14:paraId="239366C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Accedere a Google Chrome</w:t>
            </w:r>
          </w:p>
          <w:p w:rsidR="00833388" w:rsidP="009223E1" w:rsidRDefault="00833388" w14:paraId="7D1EB7B9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0671B3" w:rsidP="009223E1" w:rsidRDefault="000671B3" w14:paraId="72EA0E4D" w14:textId="1C36CB3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Usare e personalizzare Chrome</w:t>
            </w:r>
          </w:p>
          <w:p w:rsidR="00833388" w:rsidP="009223E1" w:rsidRDefault="00833388" w14:paraId="742C993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0671B3" w:rsidP="009223E1" w:rsidRDefault="000671B3" w14:paraId="0C926A09" w14:textId="1E7B1DA2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Il motore di ricerca Google</w:t>
            </w:r>
          </w:p>
          <w:p w:rsidR="00833388" w:rsidP="009223E1" w:rsidRDefault="00833388" w14:paraId="51B9760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86242E" w:rsidP="009223E1" w:rsidRDefault="0086242E" w14:paraId="4AF0CA7E" w14:textId="6DFE596C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Il cloud computing</w:t>
            </w:r>
          </w:p>
          <w:p w:rsidR="00833388" w:rsidP="009223E1" w:rsidRDefault="00833388" w14:paraId="4207ADA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86242E" w:rsidP="009223E1" w:rsidRDefault="0086242E" w14:paraId="3C9FD1AE" w14:textId="52F2A744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Produrre collaborare e archiviare con Google Drive</w:t>
            </w:r>
          </w:p>
          <w:p w:rsidRPr="00C32DCA" w:rsidR="0086242E" w:rsidP="009223E1" w:rsidRDefault="0086242E" w14:paraId="607C78A0" w14:textId="716C7A06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034" w:type="dxa"/>
            <w:tcMar/>
          </w:tcPr>
          <w:p w:rsidRPr="00F96259" w:rsidR="00761B15" w:rsidP="00761B15" w:rsidRDefault="00761B15" w14:paraId="0100469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Lezione frontale e partecipata</w:t>
            </w:r>
          </w:p>
          <w:p w:rsidRPr="00F96259" w:rsidR="00761B15" w:rsidP="00761B15" w:rsidRDefault="00761B15" w14:paraId="02A0D97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6FC44096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Lavori di gruppo</w:t>
            </w:r>
          </w:p>
          <w:p w:rsidRPr="00F96259" w:rsidR="00761B15" w:rsidP="00761B15" w:rsidRDefault="00761B15" w14:paraId="56EEBE5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2008632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Esercitazioni pratiche</w:t>
            </w:r>
          </w:p>
          <w:p w:rsidRPr="00F96259" w:rsidR="00761B15" w:rsidP="00761B15" w:rsidRDefault="00761B15" w14:paraId="7CD173D6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0A55C55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Libro di testo</w:t>
            </w:r>
          </w:p>
          <w:p w:rsidR="00761B15" w:rsidP="00761B15" w:rsidRDefault="00761B15" w14:paraId="177F6F8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0EE70D6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Dispense</w:t>
            </w:r>
          </w:p>
          <w:p w:rsidR="00761B15" w:rsidP="00761B15" w:rsidRDefault="00761B15" w14:paraId="50F9DD1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1CA3AFC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MT</w:t>
            </w:r>
          </w:p>
          <w:p w:rsidR="00761B15" w:rsidP="00761B15" w:rsidRDefault="00761B15" w14:paraId="4E9BE2E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4D5D7251" w14:textId="58A9BF89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Laboratorio</w:t>
            </w:r>
          </w:p>
          <w:p w:rsidRPr="00C32DCA" w:rsidR="009223E1" w:rsidP="009223E1" w:rsidRDefault="009223E1" w14:paraId="222C863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369" w:type="dxa"/>
            <w:tcMar/>
          </w:tcPr>
          <w:p w:rsidRPr="00C32DCA" w:rsidR="009223E1" w:rsidP="009223E1" w:rsidRDefault="009223E1" w14:paraId="2124C72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486" w:type="dxa"/>
            <w:tcMar/>
          </w:tcPr>
          <w:p w:rsidR="00700F28" w:rsidP="009223E1" w:rsidRDefault="00700F28" w14:paraId="296F3BE5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1° </w:t>
            </w:r>
          </w:p>
          <w:p w:rsidRPr="00C32DCA" w:rsidR="00A0447A" w:rsidP="009223E1" w:rsidRDefault="00700F28" w14:paraId="1AF8728B" w14:textId="3F72929C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Quadrimestre</w:t>
            </w:r>
          </w:p>
        </w:tc>
      </w:tr>
      <w:tr w:rsidRPr="00C32DCA" w:rsidR="00833388" w:rsidTr="48FE8011" w14:paraId="6FBC526B" w14:textId="77777777">
        <w:tc>
          <w:tcPr>
            <w:tcW w:w="1560" w:type="dxa"/>
            <w:tcMar/>
          </w:tcPr>
          <w:p w:rsidRPr="00C32DCA" w:rsidR="009223E1" w:rsidP="009223E1" w:rsidRDefault="009223E1" w14:paraId="184F4780" w14:textId="3CB0B028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 xml:space="preserve">N° </w:t>
            </w:r>
            <w:r w:rsidRPr="00C32DCA" w:rsidR="003F5DA4">
              <w:rPr>
                <w:rFonts w:ascii="Arial" w:hAnsi="Arial" w:cs="Arial"/>
                <w:b w:val="0"/>
                <w:sz w:val="18"/>
                <w:szCs w:val="18"/>
              </w:rPr>
              <w:t>4</w:t>
            </w:r>
          </w:p>
          <w:p w:rsidRPr="00C32DCA" w:rsidR="000671B3" w:rsidP="009223E1" w:rsidRDefault="000671B3" w14:paraId="2DACE66A" w14:textId="3B23FD04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La posta elettronica</w:t>
            </w:r>
          </w:p>
          <w:p w:rsidRPr="00C32DCA" w:rsidR="000671B3" w:rsidP="009223E1" w:rsidRDefault="000671B3" w14:paraId="6125F99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700F28" w:rsidR="00833388" w:rsidP="00833388" w:rsidRDefault="00833388" w14:paraId="7BCEA257" w14:textId="7777777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00F28">
              <w:rPr>
                <w:rFonts w:ascii="Arial" w:hAnsi="Arial" w:cs="Arial"/>
                <w:bCs/>
                <w:sz w:val="18"/>
                <w:szCs w:val="18"/>
              </w:rPr>
              <w:t>Competenze in uscita n. 2</w:t>
            </w:r>
          </w:p>
          <w:p w:rsidRPr="00C32DCA" w:rsidR="009223E1" w:rsidP="009223E1" w:rsidRDefault="009223E1" w14:paraId="4B93F96D" w14:textId="69921C6E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3013" w:type="dxa"/>
            <w:tcMar/>
          </w:tcPr>
          <w:p w:rsidRPr="00833388" w:rsidR="00B44C07" w:rsidP="00B44C07" w:rsidRDefault="00B44C07" w14:paraId="11EBD8A5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</w:pPr>
            <w:r w:rsidRPr="00833388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Utilizzare gli strumenti informatici e i software di base per compiti assegnati secondo criteri prestabiliti, con un numero limitato di situazioni diversificate</w:t>
            </w:r>
          </w:p>
          <w:p w:rsidRPr="00833388" w:rsidR="009223E1" w:rsidP="009223E1" w:rsidRDefault="009223E1" w14:paraId="06D4ACC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833388" w:rsidR="009223E1" w:rsidP="009223E1" w:rsidRDefault="009223E1" w14:paraId="27F4400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800" w:type="dxa"/>
            <w:tcMar/>
          </w:tcPr>
          <w:p w:rsidRPr="00C32DCA" w:rsidR="009223E1" w:rsidP="009223E1" w:rsidRDefault="009F5E45" w14:paraId="7E7197B0" w14:textId="4136DDAA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Memorizzare contatti, utilizzare in modo corretto la posta elettronica per comunicare, inviare/ricevere file</w:t>
            </w:r>
          </w:p>
          <w:p w:rsidRPr="00C32DCA" w:rsidR="009F5E45" w:rsidP="009223E1" w:rsidRDefault="009F5E45" w14:paraId="1B425D4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9F5E45" w:rsidP="009223E1" w:rsidRDefault="009F5E45" w14:paraId="604842AC" w14:textId="4074795C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842" w:type="dxa"/>
            <w:tcMar/>
          </w:tcPr>
          <w:p w:rsidRPr="00C32DCA" w:rsidR="009223E1" w:rsidP="009223E1" w:rsidRDefault="0086242E" w14:paraId="4F32B84B" w14:textId="28F28A40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5F92A4E7">
              <w:rPr>
                <w:rFonts w:ascii="Arial" w:hAnsi="Arial" w:cs="Arial"/>
                <w:b w:val="0"/>
                <w:sz w:val="18"/>
                <w:szCs w:val="18"/>
              </w:rPr>
              <w:t>Conoscere gli strumenti disponibili in Gmail e le procedure per organizzare una rubrica di contatti</w:t>
            </w:r>
          </w:p>
        </w:tc>
        <w:tc>
          <w:tcPr>
            <w:tcW w:w="1842" w:type="dxa"/>
            <w:tcMar/>
          </w:tcPr>
          <w:p w:rsidRPr="00C32DCA" w:rsidR="009223E1" w:rsidP="009223E1" w:rsidRDefault="00A0447A" w14:paraId="3035D20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Struttura di un indirizzo di posta elettronica</w:t>
            </w:r>
          </w:p>
          <w:p w:rsidR="00833388" w:rsidP="009223E1" w:rsidRDefault="00833388" w14:paraId="4003323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A0447A" w:rsidP="009223E1" w:rsidRDefault="00A0447A" w14:paraId="1507E8C0" w14:textId="70E2988C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Invio di una mail</w:t>
            </w:r>
          </w:p>
          <w:p w:rsidR="00833388" w:rsidP="009223E1" w:rsidRDefault="00833388" w14:paraId="20F3E7A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A0447A" w:rsidP="009223E1" w:rsidRDefault="00A0447A" w14:paraId="267B9A1D" w14:textId="55AB1FE8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La Pec</w:t>
            </w:r>
          </w:p>
          <w:p w:rsidR="00833388" w:rsidP="009223E1" w:rsidRDefault="00833388" w14:paraId="4D932DB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A0447A" w:rsidP="009223E1" w:rsidRDefault="00A0447A" w14:paraId="5825E93B" w14:textId="480A48AF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Norme da seguire per la scrittura di una e-mail</w:t>
            </w:r>
          </w:p>
          <w:p w:rsidR="00833388" w:rsidP="009223E1" w:rsidRDefault="00833388" w14:paraId="030BC31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A0447A" w:rsidP="009223E1" w:rsidRDefault="00A0447A" w14:paraId="67D50017" w14:textId="224D1AD9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Ambiente Gmail</w:t>
            </w:r>
          </w:p>
        </w:tc>
        <w:tc>
          <w:tcPr>
            <w:tcW w:w="2034" w:type="dxa"/>
            <w:tcMar/>
          </w:tcPr>
          <w:p w:rsidRPr="00F96259" w:rsidR="00761B15" w:rsidP="00761B15" w:rsidRDefault="00761B15" w14:paraId="14F76D9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Lezione frontale e partecipata</w:t>
            </w:r>
          </w:p>
          <w:p w:rsidRPr="00F96259" w:rsidR="00761B15" w:rsidP="00761B15" w:rsidRDefault="00761B15" w14:paraId="7332E28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02289416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Lavori di gruppo</w:t>
            </w:r>
          </w:p>
          <w:p w:rsidRPr="00F96259" w:rsidR="00761B15" w:rsidP="00761B15" w:rsidRDefault="00761B15" w14:paraId="69C5B109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60258415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Esercitazioni pratiche</w:t>
            </w:r>
          </w:p>
          <w:p w:rsidRPr="00F96259" w:rsidR="00761B15" w:rsidP="00761B15" w:rsidRDefault="00761B15" w14:paraId="1A48F3F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7BC5335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Libro di testo</w:t>
            </w:r>
          </w:p>
          <w:p w:rsidR="00761B15" w:rsidP="00761B15" w:rsidRDefault="00761B15" w14:paraId="5750335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3ACDEE5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Dispense</w:t>
            </w:r>
          </w:p>
          <w:p w:rsidR="00761B15" w:rsidP="00761B15" w:rsidRDefault="00761B15" w14:paraId="093E3F4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340D4F7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MT</w:t>
            </w:r>
          </w:p>
          <w:p w:rsidR="00761B15" w:rsidP="00761B15" w:rsidRDefault="00761B15" w14:paraId="7DAD900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067BE8B7" w14:textId="0DD89581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Laboratorio</w:t>
            </w:r>
          </w:p>
          <w:p w:rsidRPr="00C32DCA" w:rsidR="009223E1" w:rsidP="009223E1" w:rsidRDefault="009223E1" w14:paraId="7171734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369" w:type="dxa"/>
            <w:tcMar/>
          </w:tcPr>
          <w:p w:rsidRPr="00C32DCA" w:rsidR="009223E1" w:rsidP="009223E1" w:rsidRDefault="009223E1" w14:paraId="2861685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486" w:type="dxa"/>
            <w:tcMar/>
          </w:tcPr>
          <w:p w:rsidR="00700F28" w:rsidP="009223E1" w:rsidRDefault="00700F28" w14:paraId="17053FF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2° </w:t>
            </w:r>
          </w:p>
          <w:p w:rsidRPr="00C32DCA" w:rsidR="009223E1" w:rsidP="009223E1" w:rsidRDefault="00700F28" w14:paraId="3BEC350F" w14:textId="21A02056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Quadrimestre</w:t>
            </w:r>
          </w:p>
        </w:tc>
      </w:tr>
      <w:tr w:rsidRPr="00C32DCA" w:rsidR="00833388" w:rsidTr="48FE8011" w14:paraId="1265DA91" w14:textId="77777777">
        <w:tc>
          <w:tcPr>
            <w:tcW w:w="1560" w:type="dxa"/>
            <w:tcMar/>
          </w:tcPr>
          <w:p w:rsidRPr="00C32DCA" w:rsidR="009223E1" w:rsidP="009223E1" w:rsidRDefault="009223E1" w14:paraId="26B2C823" w14:textId="6162C825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 xml:space="preserve">N° </w:t>
            </w:r>
            <w:r w:rsidRPr="00C32DCA" w:rsidR="003F5DA4">
              <w:rPr>
                <w:rFonts w:ascii="Arial" w:hAnsi="Arial" w:cs="Arial"/>
                <w:b w:val="0"/>
                <w:sz w:val="18"/>
                <w:szCs w:val="18"/>
              </w:rPr>
              <w:t>5</w:t>
            </w:r>
          </w:p>
          <w:p w:rsidRPr="00C32DCA" w:rsidR="00A0447A" w:rsidP="009223E1" w:rsidRDefault="00A0447A" w14:paraId="4434633F" w14:textId="1AAA8AFF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 xml:space="preserve">La </w:t>
            </w:r>
            <w:r w:rsidR="00700F28">
              <w:rPr>
                <w:rFonts w:ascii="Arial" w:hAnsi="Arial" w:cs="Arial"/>
                <w:b w:val="0"/>
                <w:sz w:val="18"/>
                <w:szCs w:val="18"/>
              </w:rPr>
              <w:t>s</w:t>
            </w: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icurezza informatica</w:t>
            </w:r>
          </w:p>
          <w:p w:rsidR="00A0447A" w:rsidP="009223E1" w:rsidRDefault="00A0447A" w14:paraId="58B9596F" w14:textId="59DC8C7F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B44C07" w:rsidR="00833388" w:rsidP="00833388" w:rsidRDefault="00833388" w14:paraId="08BB3A16" w14:textId="77777777">
            <w:pPr>
              <w:rPr>
                <w:rFonts w:ascii="Arial" w:hAnsi="Arial" w:cs="Arial"/>
                <w:bCs/>
                <w:sz w:val="20"/>
              </w:rPr>
            </w:pPr>
            <w:r w:rsidRPr="00B44C07">
              <w:rPr>
                <w:rFonts w:ascii="Arial" w:hAnsi="Arial" w:cs="Arial"/>
                <w:bCs/>
                <w:sz w:val="20"/>
              </w:rPr>
              <w:t>Competenze in uscita n. 2</w:t>
            </w:r>
          </w:p>
          <w:p w:rsidR="00833388" w:rsidP="009223E1" w:rsidRDefault="00833388" w14:paraId="7D06CB89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833388" w:rsidP="009223E1" w:rsidRDefault="00833388" w14:paraId="593E1156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9223E1" w:rsidP="009223E1" w:rsidRDefault="009223E1" w14:paraId="3418C9A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3013" w:type="dxa"/>
            <w:tcMar/>
          </w:tcPr>
          <w:p w:rsidR="00833388" w:rsidP="00833388" w:rsidRDefault="00A0447A" w14:paraId="2FEAC6B8" w14:textId="77777777">
            <w:pPr>
              <w:jc w:val="both"/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833388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Riconoscere le problematiche </w:t>
            </w:r>
          </w:p>
          <w:p w:rsidRPr="00C32DCA" w:rsidR="009223E1" w:rsidP="00833388" w:rsidRDefault="00833388" w14:paraId="1AB0C28B" w14:textId="7EFA9020">
            <w:pPr>
              <w:jc w:val="both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Legate alle norme sulla privacy, sulla sicurezza e riservatezza dei dati in un numero limitato di situazioni, sotto supervisione, in un contesto strutturato.</w:t>
            </w:r>
          </w:p>
        </w:tc>
        <w:tc>
          <w:tcPr>
            <w:tcW w:w="2800" w:type="dxa"/>
            <w:tcMar/>
          </w:tcPr>
          <w:p w:rsidRPr="00C32DCA" w:rsidR="009223E1" w:rsidP="00833388" w:rsidRDefault="00A0447A" w14:paraId="0A2400A0" w14:textId="392E3E4C">
            <w:pPr>
              <w:jc w:val="both"/>
              <w:rPr>
                <w:rFonts w:ascii="Arial" w:hAnsi="Arial" w:cs="Arial"/>
                <w:b w:val="0"/>
                <w:sz w:val="18"/>
                <w:szCs w:val="18"/>
              </w:rPr>
            </w:pPr>
            <w:r w:rsidRPr="00833388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Riconoscere in generale i </w:t>
            </w:r>
            <w:r w:rsidRPr="00833388" w:rsidR="00833388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rischi </w:t>
            </w:r>
            <w:r w:rsidRPr="00833388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dell'uso della rete con </w:t>
            </w:r>
            <w:r w:rsidR="00833388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riferimento alla tutela della privacy e alla normativa sulla sicurezza e riservatezza dei dati.</w:t>
            </w:r>
          </w:p>
        </w:tc>
        <w:tc>
          <w:tcPr>
            <w:tcW w:w="1842" w:type="dxa"/>
            <w:tcMar/>
          </w:tcPr>
          <w:p w:rsidRPr="00C32DCA" w:rsidR="009223E1" w:rsidP="009223E1" w:rsidRDefault="00A0447A" w14:paraId="2238C175" w14:textId="7373A8DC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Conoscere le misure che garantiscono la sicurezza informatica per proteggere il proprio PC</w:t>
            </w:r>
          </w:p>
        </w:tc>
        <w:tc>
          <w:tcPr>
            <w:tcW w:w="1842" w:type="dxa"/>
            <w:tcMar/>
          </w:tcPr>
          <w:p w:rsidRPr="00C32DCA" w:rsidR="009223E1" w:rsidP="009223E1" w:rsidRDefault="00A0447A" w14:paraId="331F2F3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Sicurezza dei dati</w:t>
            </w:r>
          </w:p>
          <w:p w:rsidR="00833388" w:rsidP="009223E1" w:rsidRDefault="00833388" w14:paraId="572E830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A0447A" w:rsidP="009223E1" w:rsidRDefault="00A0447A" w14:paraId="0450E393" w14:textId="3E18C446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Minacce alla sicurezza</w:t>
            </w:r>
          </w:p>
          <w:p w:rsidR="00833388" w:rsidP="009223E1" w:rsidRDefault="00833388" w14:paraId="056B5715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A0447A" w:rsidP="009223E1" w:rsidRDefault="00A0447A" w14:paraId="76627C58" w14:textId="2E6575F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Sicurezza nelle transizioni online</w:t>
            </w:r>
          </w:p>
        </w:tc>
        <w:tc>
          <w:tcPr>
            <w:tcW w:w="2034" w:type="dxa"/>
            <w:tcMar/>
          </w:tcPr>
          <w:p w:rsidRPr="00F96259" w:rsidR="00761B15" w:rsidP="00761B15" w:rsidRDefault="00761B15" w14:paraId="6425FB9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Lezione frontale e partecipata</w:t>
            </w:r>
          </w:p>
          <w:p w:rsidRPr="00F96259" w:rsidR="00761B15" w:rsidP="00761B15" w:rsidRDefault="00761B15" w14:paraId="2031D56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32D3B7F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Lavori di gruppo</w:t>
            </w:r>
          </w:p>
          <w:p w:rsidRPr="00F96259" w:rsidR="00761B15" w:rsidP="00761B15" w:rsidRDefault="00761B15" w14:paraId="7F4459E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7C394249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Esercitazioni pratiche</w:t>
            </w:r>
          </w:p>
          <w:p w:rsidRPr="00F96259" w:rsidR="00761B15" w:rsidP="00761B15" w:rsidRDefault="00761B15" w14:paraId="3BB0EF3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0DD6053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Libro di testo</w:t>
            </w:r>
          </w:p>
          <w:p w:rsidR="00761B15" w:rsidP="00761B15" w:rsidRDefault="00761B15" w14:paraId="66921E7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0EA68F46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Dispense</w:t>
            </w:r>
          </w:p>
          <w:p w:rsidR="00761B15" w:rsidP="00761B15" w:rsidRDefault="00761B15" w14:paraId="26D3291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0DDBA408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MT</w:t>
            </w:r>
          </w:p>
          <w:p w:rsidR="00761B15" w:rsidP="00761B15" w:rsidRDefault="00761B15" w14:paraId="3E30907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6823CD1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Laboratorio</w:t>
            </w:r>
          </w:p>
          <w:p w:rsidRPr="00C32DCA" w:rsidR="009223E1" w:rsidP="009223E1" w:rsidRDefault="009223E1" w14:paraId="3B4929D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369" w:type="dxa"/>
            <w:tcMar/>
          </w:tcPr>
          <w:p w:rsidRPr="00C32DCA" w:rsidR="009223E1" w:rsidP="009223E1" w:rsidRDefault="009223E1" w14:paraId="00D5F57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486" w:type="dxa"/>
            <w:tcMar/>
          </w:tcPr>
          <w:p w:rsidR="00700F28" w:rsidP="009223E1" w:rsidRDefault="00700F28" w14:paraId="650774B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2° </w:t>
            </w:r>
          </w:p>
          <w:p w:rsidRPr="00C32DCA" w:rsidR="009223E1" w:rsidP="009223E1" w:rsidRDefault="00700F28" w14:paraId="2B37AFF4" w14:textId="306670F0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Quadrimestre</w:t>
            </w:r>
          </w:p>
        </w:tc>
      </w:tr>
      <w:tr w:rsidRPr="00C32DCA" w:rsidR="00833388" w:rsidTr="48FE8011" w14:paraId="5B106621" w14:textId="77777777">
        <w:tc>
          <w:tcPr>
            <w:tcW w:w="1560" w:type="dxa"/>
            <w:tcMar/>
          </w:tcPr>
          <w:p w:rsidRPr="00C32DCA" w:rsidR="00A0447A" w:rsidP="00A0447A" w:rsidRDefault="00A0447A" w14:paraId="5AC871C3" w14:textId="25A5169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lastRenderedPageBreak/>
              <w:t xml:space="preserve">N° </w:t>
            </w:r>
            <w:r w:rsidRPr="00C32DCA" w:rsidR="003F5DA4">
              <w:rPr>
                <w:rFonts w:ascii="Arial" w:hAnsi="Arial" w:cs="Arial"/>
                <w:b w:val="0"/>
                <w:sz w:val="18"/>
                <w:szCs w:val="18"/>
              </w:rPr>
              <w:t>6</w:t>
            </w:r>
          </w:p>
          <w:p w:rsidRPr="00C32DCA" w:rsidR="00A0447A" w:rsidP="00A0447A" w:rsidRDefault="00D066BF" w14:paraId="4B8FB4DF" w14:textId="1717984E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Il DataBase</w:t>
            </w:r>
          </w:p>
          <w:p w:rsidR="00A0447A" w:rsidP="009223E1" w:rsidRDefault="00A0447A" w14:paraId="53AED02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B44C07" w:rsidR="00833388" w:rsidP="00833388" w:rsidRDefault="00833388" w14:paraId="4FF20FD2" w14:textId="3B557F31">
            <w:pPr>
              <w:rPr>
                <w:rFonts w:ascii="Arial" w:hAnsi="Arial" w:cs="Arial"/>
                <w:bCs/>
                <w:sz w:val="20"/>
              </w:rPr>
            </w:pPr>
            <w:r w:rsidRPr="00B44C07">
              <w:rPr>
                <w:rFonts w:ascii="Arial" w:hAnsi="Arial" w:cs="Arial"/>
                <w:bCs/>
                <w:sz w:val="20"/>
              </w:rPr>
              <w:t xml:space="preserve">Competenze in uscita n. </w:t>
            </w:r>
            <w:r>
              <w:rPr>
                <w:rFonts w:ascii="Arial" w:hAnsi="Arial" w:cs="Arial"/>
                <w:bCs/>
                <w:sz w:val="20"/>
              </w:rPr>
              <w:t>3</w:t>
            </w:r>
          </w:p>
          <w:p w:rsidRPr="00C32DCA" w:rsidR="00833388" w:rsidP="009223E1" w:rsidRDefault="00833388" w14:paraId="688DE167" w14:textId="31603A71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3013" w:type="dxa"/>
            <w:tcMar/>
          </w:tcPr>
          <w:p w:rsidRPr="00C32DCA" w:rsidR="00A0447A" w:rsidP="009223E1" w:rsidRDefault="00D066BF" w14:paraId="260D25E1" w14:textId="7424A071">
            <w:pPr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C32DCA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Programmare e monitorare, con criteri prestabiliti e sotto supervisione, semplici attività, in un contesto strutturato e un numero limitato di situazioni diversificate.</w:t>
            </w:r>
            <w:r w:rsidRPr="00C32DCA">
              <w:rPr>
                <w:rStyle w:val="eop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2800" w:type="dxa"/>
            <w:tcMar/>
          </w:tcPr>
          <w:p w:rsidRPr="00C32DCA" w:rsidR="00A0447A" w:rsidP="009223E1" w:rsidRDefault="00A0447A" w14:paraId="6172ED12" w14:textId="77777777">
            <w:pPr>
              <w:rPr>
                <w:rStyle w:val="normaltextrun"/>
                <w:rFonts w:ascii="Arial" w:hAnsi="Arial" w:cs="Arial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</w:p>
        </w:tc>
        <w:tc>
          <w:tcPr>
            <w:tcW w:w="1842" w:type="dxa"/>
            <w:tcMar/>
          </w:tcPr>
          <w:p w:rsidR="00A0447A" w:rsidP="009223E1" w:rsidRDefault="00D066BF" w14:paraId="00A4D940" w14:textId="2F1F9699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Comprendere il concetto di Archivio, il significato di campo</w:t>
            </w:r>
            <w:r w:rsidR="00833388">
              <w:rPr>
                <w:rFonts w:ascii="Arial" w:hAnsi="Arial" w:cs="Arial"/>
                <w:b w:val="0"/>
                <w:sz w:val="18"/>
                <w:szCs w:val="18"/>
              </w:rPr>
              <w:t xml:space="preserve"> e di </w:t>
            </w: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record</w:t>
            </w:r>
          </w:p>
          <w:p w:rsidRPr="00C32DCA" w:rsidR="00833388" w:rsidP="009223E1" w:rsidRDefault="00833388" w14:paraId="69E13E7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D066BF" w:rsidP="009223E1" w:rsidRDefault="00D066BF" w14:paraId="5F410C7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Cono</w:t>
            </w:r>
            <w:r w:rsidRPr="00C32DCA" w:rsidR="00EE0BBF">
              <w:rPr>
                <w:rFonts w:ascii="Arial" w:hAnsi="Arial" w:cs="Arial"/>
                <w:b w:val="0"/>
                <w:sz w:val="18"/>
                <w:szCs w:val="18"/>
              </w:rPr>
              <w:t>scere i concetti di ordinamento e filtro di dati</w:t>
            </w:r>
          </w:p>
          <w:p w:rsidR="00833388" w:rsidP="009223E1" w:rsidRDefault="00833388" w14:paraId="1506AF95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EE0BBF" w:rsidP="009223E1" w:rsidRDefault="00EE0BBF" w14:paraId="10FDBE8F" w14:textId="21DF77E1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Conoscere le modalità per presentare i dati di un report</w:t>
            </w:r>
          </w:p>
        </w:tc>
        <w:tc>
          <w:tcPr>
            <w:tcW w:w="1842" w:type="dxa"/>
            <w:tcMar/>
          </w:tcPr>
          <w:p w:rsidRPr="00C32DCA" w:rsidR="00A0447A" w:rsidP="009223E1" w:rsidRDefault="00EE0BBF" w14:paraId="2B0A3B99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L’utilizzo di un database</w:t>
            </w:r>
          </w:p>
          <w:p w:rsidR="00833388" w:rsidP="009223E1" w:rsidRDefault="00833388" w14:paraId="1FF452D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EE0BBF" w:rsidP="009223E1" w:rsidRDefault="00EE0BBF" w14:paraId="53DEC6F0" w14:textId="0125BDF0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Come è organizzato un file di database</w:t>
            </w:r>
          </w:p>
          <w:p w:rsidR="00833388" w:rsidP="009223E1" w:rsidRDefault="00833388" w14:paraId="4F3E3E0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EE0BBF" w:rsidP="009223E1" w:rsidRDefault="00EE0BBF" w14:paraId="44114B06" w14:textId="7B1AD3DA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Ordinare e filtrare i record</w:t>
            </w:r>
          </w:p>
          <w:p w:rsidR="00833388" w:rsidP="009223E1" w:rsidRDefault="00833388" w14:paraId="2F2E5D6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EE0BBF" w:rsidP="009223E1" w:rsidRDefault="00EE0BBF" w14:paraId="71842074" w14:textId="3C8AAD7D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Creare e stampare un record</w:t>
            </w:r>
          </w:p>
        </w:tc>
        <w:tc>
          <w:tcPr>
            <w:tcW w:w="2034" w:type="dxa"/>
            <w:tcMar/>
          </w:tcPr>
          <w:p w:rsidRPr="00F96259" w:rsidR="00761B15" w:rsidP="00761B15" w:rsidRDefault="00761B15" w14:paraId="4081039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Lezione frontale e partecipata</w:t>
            </w:r>
          </w:p>
          <w:p w:rsidRPr="00F96259" w:rsidR="00761B15" w:rsidP="00761B15" w:rsidRDefault="00761B15" w14:paraId="30729B55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37BDD48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Lavori di gruppo</w:t>
            </w:r>
          </w:p>
          <w:p w:rsidRPr="00F96259" w:rsidR="00761B15" w:rsidP="00761B15" w:rsidRDefault="00761B15" w14:paraId="0890532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23D20962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Esercitazioni pratiche</w:t>
            </w:r>
          </w:p>
          <w:p w:rsidRPr="00F96259" w:rsidR="00761B15" w:rsidP="00761B15" w:rsidRDefault="00761B15" w14:paraId="4BBEB9C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6EE93A6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Libro di testo</w:t>
            </w:r>
          </w:p>
          <w:p w:rsidR="00761B15" w:rsidP="00761B15" w:rsidRDefault="00761B15" w14:paraId="0472E6C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470C13E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Dispense</w:t>
            </w:r>
          </w:p>
          <w:p w:rsidR="00761B15" w:rsidP="00761B15" w:rsidRDefault="00761B15" w14:paraId="3564FDF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7E70575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MT</w:t>
            </w:r>
          </w:p>
          <w:p w:rsidR="00761B15" w:rsidP="00761B15" w:rsidRDefault="00761B15" w14:paraId="36D326D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5D86646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Laboratorio</w:t>
            </w:r>
          </w:p>
          <w:p w:rsidRPr="00C32DCA" w:rsidR="00A0447A" w:rsidP="009223E1" w:rsidRDefault="00A0447A" w14:paraId="74DDFE4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369" w:type="dxa"/>
            <w:tcMar/>
          </w:tcPr>
          <w:p w:rsidRPr="00C32DCA" w:rsidR="00A0447A" w:rsidP="009223E1" w:rsidRDefault="00A0447A" w14:paraId="037182B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486" w:type="dxa"/>
            <w:tcMar/>
          </w:tcPr>
          <w:p w:rsidR="00A0447A" w:rsidP="009223E1" w:rsidRDefault="00700F28" w14:paraId="65BC3899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2° </w:t>
            </w:r>
          </w:p>
          <w:p w:rsidRPr="00C32DCA" w:rsidR="00700F28" w:rsidP="009223E1" w:rsidRDefault="00700F28" w14:paraId="34AFE5D2" w14:textId="7FF28593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Quadrimestre</w:t>
            </w:r>
          </w:p>
        </w:tc>
      </w:tr>
      <w:tr w:rsidRPr="00C32DCA" w:rsidR="00833388" w:rsidTr="48FE8011" w14:paraId="3E40EBA5" w14:textId="77777777">
        <w:tc>
          <w:tcPr>
            <w:tcW w:w="1560" w:type="dxa"/>
            <w:tcMar/>
          </w:tcPr>
          <w:p w:rsidRPr="00C32DCA" w:rsidR="003F5DA4" w:rsidP="003F5DA4" w:rsidRDefault="003F5DA4" w14:paraId="0865BB6B" w14:textId="25B261C0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48FE8011" w:rsidR="003F5DA4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N° </w:t>
            </w:r>
            <w:r w:rsidRPr="48FE8011" w:rsidR="4501DCF1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7</w:t>
            </w:r>
          </w:p>
          <w:p w:rsidRPr="00C32DCA" w:rsidR="003F5DA4" w:rsidP="003F5DA4" w:rsidRDefault="003F5DA4" w14:paraId="666A909C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I linguaggi di comunicazione</w:t>
            </w:r>
          </w:p>
          <w:p w:rsidRPr="00C32DCA" w:rsidR="00C32DCA" w:rsidP="003F5DA4" w:rsidRDefault="00C32DCA" w14:paraId="6280DFF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B44C07" w:rsidR="00833388" w:rsidP="00833388" w:rsidRDefault="00833388" w14:paraId="00E4E53B" w14:textId="31EE384F">
            <w:pPr>
              <w:rPr>
                <w:rFonts w:ascii="Arial" w:hAnsi="Arial" w:cs="Arial"/>
                <w:bCs/>
                <w:sz w:val="20"/>
              </w:rPr>
            </w:pPr>
            <w:r w:rsidRPr="00B44C07">
              <w:rPr>
                <w:rFonts w:ascii="Arial" w:hAnsi="Arial" w:cs="Arial"/>
                <w:bCs/>
                <w:sz w:val="20"/>
              </w:rPr>
              <w:t xml:space="preserve">Competenze in uscita n. </w:t>
            </w:r>
            <w:r>
              <w:rPr>
                <w:rFonts w:ascii="Arial" w:hAnsi="Arial" w:cs="Arial"/>
                <w:bCs/>
                <w:sz w:val="20"/>
              </w:rPr>
              <w:t>4</w:t>
            </w:r>
          </w:p>
          <w:p w:rsidRPr="00C32DCA" w:rsidR="00C32DCA" w:rsidP="003F5DA4" w:rsidRDefault="00C32DCA" w14:paraId="04C87328" w14:textId="20C19C06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3013" w:type="dxa"/>
            <w:tcMar/>
          </w:tcPr>
          <w:p w:rsidRPr="00C32DCA" w:rsidR="003F5DA4" w:rsidP="009223E1" w:rsidRDefault="003F5DA4" w14:paraId="18F6750A" w14:textId="4CC17B04">
            <w:pPr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C32DCA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Interagire nei rapporti interni ed esterni utilizzando diversi linguaggi.</w:t>
            </w:r>
            <w:r w:rsidRPr="00C32DCA">
              <w:rPr>
                <w:rStyle w:val="eop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2800" w:type="dxa"/>
            <w:tcMar/>
          </w:tcPr>
          <w:p w:rsidRPr="00C32DCA" w:rsidR="003F5DA4" w:rsidP="009223E1" w:rsidRDefault="003F5DA4" w14:paraId="41F4BA41" w14:textId="3016EC46">
            <w:pPr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C32DCA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Comprendere e produrre semplici testi scritti e orali </w:t>
            </w:r>
            <w:r w:rsidRPr="00700F28" w:rsidR="00833388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anche con l’ausilio di strumenti informatici e </w:t>
            </w:r>
            <w:r w:rsidRPr="00700F28" w:rsidR="00700F28">
              <w:rPr>
                <w:rStyle w:val="normaltextrun"/>
                <w:rFonts w:ascii="Arial" w:hAnsi="Arial" w:cs="Arial"/>
                <w:b w:val="0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utilizzando diversi linguaggi</w:t>
            </w:r>
            <w:r w:rsidR="00700F28">
              <w:rPr>
                <w:rStyle w:val="normaltextru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842" w:type="dxa"/>
            <w:tcMar/>
          </w:tcPr>
          <w:p w:rsidRPr="00700F28" w:rsidR="003F5DA4" w:rsidP="009223E1" w:rsidRDefault="00925817" w14:paraId="74E0EF93" w14:textId="00FD32A0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700F28">
              <w:rPr>
                <w:rFonts w:ascii="Arial" w:hAnsi="Arial" w:cs="Arial"/>
                <w:b w:val="0"/>
                <w:sz w:val="18"/>
                <w:szCs w:val="18"/>
              </w:rPr>
              <w:t>Conoscere le caratteristiche del testo commerciale, sapere le fasi della stampa unione</w:t>
            </w:r>
          </w:p>
          <w:p w:rsidRPr="00700F28" w:rsidR="00700F28" w:rsidP="009223E1" w:rsidRDefault="00700F28" w14:paraId="0C8BE47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925817" w:rsidP="009223E1" w:rsidRDefault="00925817" w14:paraId="649A1D3D" w14:textId="0649039C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700F28">
              <w:rPr>
                <w:rFonts w:ascii="Arial" w:hAnsi="Arial" w:cs="Arial"/>
                <w:b w:val="0"/>
                <w:sz w:val="18"/>
                <w:szCs w:val="18"/>
              </w:rPr>
              <w:t>Conoscere le caratteristiche di una presentazione anche multimediale e ipertestuale</w:t>
            </w:r>
          </w:p>
        </w:tc>
        <w:tc>
          <w:tcPr>
            <w:tcW w:w="1842" w:type="dxa"/>
            <w:tcMar/>
          </w:tcPr>
          <w:p w:rsidRPr="00C32DCA" w:rsidR="003F5DA4" w:rsidP="009223E1" w:rsidRDefault="00925817" w14:paraId="4632C5EA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>Disporre lettere d’affari e utilizzare la stampa unione</w:t>
            </w:r>
          </w:p>
          <w:p w:rsidRPr="00C32DCA" w:rsidR="00925817" w:rsidP="009223E1" w:rsidRDefault="00925817" w14:paraId="2F3147E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C32DCA" w:rsidR="00925817" w:rsidP="009223E1" w:rsidRDefault="00925817" w14:paraId="07608DE5" w14:textId="5D1C2A75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C32DCA">
              <w:rPr>
                <w:rFonts w:ascii="Arial" w:hAnsi="Arial" w:cs="Arial"/>
                <w:b w:val="0"/>
                <w:sz w:val="18"/>
                <w:szCs w:val="18"/>
              </w:rPr>
              <w:t xml:space="preserve">Creare presentazioni ipertestuali e multimediali applicando stili e layout </w:t>
            </w:r>
          </w:p>
        </w:tc>
        <w:tc>
          <w:tcPr>
            <w:tcW w:w="2034" w:type="dxa"/>
            <w:tcMar/>
          </w:tcPr>
          <w:p w:rsidRPr="00F96259" w:rsidR="00761B15" w:rsidP="00761B15" w:rsidRDefault="00761B15" w14:paraId="07C733F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Lezione frontale e partecipata</w:t>
            </w:r>
          </w:p>
          <w:p w:rsidRPr="00F96259" w:rsidR="00761B15" w:rsidP="00761B15" w:rsidRDefault="00761B15" w14:paraId="00205A94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743F91D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Lavori di gruppo</w:t>
            </w:r>
          </w:p>
          <w:p w:rsidRPr="00F96259" w:rsidR="00761B15" w:rsidP="00761B15" w:rsidRDefault="00761B15" w14:paraId="45C9E5A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6D7C211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Esercitazioni pratiche</w:t>
            </w:r>
          </w:p>
          <w:p w:rsidRPr="00F96259" w:rsidR="00761B15" w:rsidP="00761B15" w:rsidRDefault="00761B15" w14:paraId="4E0E5F00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185F4F5B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 w:rsidRPr="00F96259">
              <w:rPr>
                <w:rFonts w:ascii="Arial" w:hAnsi="Arial" w:cs="Arial"/>
                <w:b w:val="0"/>
                <w:sz w:val="18"/>
                <w:szCs w:val="18"/>
              </w:rPr>
              <w:t>Libro di testo</w:t>
            </w:r>
          </w:p>
          <w:p w:rsidR="00761B15" w:rsidP="00761B15" w:rsidRDefault="00761B15" w14:paraId="1B740D0F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4E25B85D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Dispense</w:t>
            </w:r>
          </w:p>
          <w:p w:rsidR="00761B15" w:rsidP="00761B15" w:rsidRDefault="00761B15" w14:paraId="181E9F4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="00761B15" w:rsidP="00761B15" w:rsidRDefault="00761B15" w14:paraId="69D22CCE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MT</w:t>
            </w:r>
          </w:p>
          <w:p w:rsidR="00761B15" w:rsidP="00761B15" w:rsidRDefault="00761B15" w14:paraId="3F0DC0E3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  <w:p w:rsidRPr="00F96259" w:rsidR="00761B15" w:rsidP="00761B15" w:rsidRDefault="00761B15" w14:paraId="0DADAD7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Laboratorio</w:t>
            </w:r>
          </w:p>
          <w:p w:rsidRPr="00C32DCA" w:rsidR="003F5DA4" w:rsidP="009223E1" w:rsidRDefault="003F5DA4" w14:paraId="1E3050C7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369" w:type="dxa"/>
            <w:tcMar/>
          </w:tcPr>
          <w:p w:rsidRPr="00C32DCA" w:rsidR="003F5DA4" w:rsidP="009223E1" w:rsidRDefault="003F5DA4" w14:paraId="3E9799D1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486" w:type="dxa"/>
            <w:tcMar/>
          </w:tcPr>
          <w:p w:rsidR="003F5DA4" w:rsidP="009223E1" w:rsidRDefault="00700F28" w14:paraId="6EF0B659" w14:textId="77777777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2°</w:t>
            </w:r>
          </w:p>
          <w:p w:rsidRPr="00C32DCA" w:rsidR="00700F28" w:rsidP="009223E1" w:rsidRDefault="00700F28" w14:paraId="58F4B141" w14:textId="0BA7AD3B">
            <w:pPr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Quadrimestre</w:t>
            </w:r>
          </w:p>
        </w:tc>
      </w:tr>
    </w:tbl>
    <w:p w:rsidRPr="009223E1" w:rsidR="009223E1" w:rsidP="009223E1" w:rsidRDefault="009223E1" w14:paraId="687EB11F" w14:textId="77777777">
      <w:pPr>
        <w:rPr>
          <w:rFonts w:ascii="Arial" w:hAnsi="Arial" w:cs="Arial"/>
          <w:b w:val="0"/>
          <w:sz w:val="20"/>
        </w:rPr>
      </w:pPr>
    </w:p>
    <w:p w:rsidRPr="009223E1" w:rsidR="009223E1" w:rsidP="009223E1" w:rsidRDefault="009223E1" w14:paraId="5F5DDC8C" w14:textId="77777777">
      <w:pPr>
        <w:keepNext/>
        <w:outlineLvl w:val="0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UDA per assi</w:t>
      </w:r>
      <w:r w:rsidRPr="009223E1">
        <w:rPr>
          <w:rFonts w:ascii="Arial" w:hAnsi="Arial" w:cs="Arial"/>
          <w:bCs/>
          <w:sz w:val="20"/>
        </w:rPr>
        <w:t xml:space="preserve"> eventualmente individuate dal Consiglio di classe:</w:t>
      </w:r>
    </w:p>
    <w:p w:rsidRPr="009223E1" w:rsidR="009223E1" w:rsidP="009223E1" w:rsidRDefault="009223E1" w14:paraId="2EE2C6C5" w14:textId="77777777">
      <w:pPr>
        <w:rPr>
          <w:rFonts w:ascii="Arial" w:hAnsi="Arial" w:cs="Arial"/>
          <w:b w:val="0"/>
          <w:sz w:val="20"/>
        </w:rPr>
      </w:pPr>
    </w:p>
    <w:tbl>
      <w:tblPr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3"/>
        <w:gridCol w:w="2016"/>
        <w:gridCol w:w="2383"/>
        <w:gridCol w:w="2037"/>
        <w:gridCol w:w="1993"/>
        <w:gridCol w:w="2364"/>
        <w:gridCol w:w="1670"/>
        <w:gridCol w:w="1168"/>
      </w:tblGrid>
      <w:tr w:rsidRPr="009223E1" w:rsidR="009223E1" w:rsidTr="00942DBB" w14:paraId="21B91DFE" w14:textId="77777777">
        <w:tc>
          <w:tcPr>
            <w:tcW w:w="657" w:type="pct"/>
            <w:shd w:val="clear" w:color="auto" w:fill="E6E6E6"/>
            <w:vAlign w:val="center"/>
          </w:tcPr>
          <w:p w:rsidRPr="009223E1" w:rsidR="009223E1" w:rsidP="009223E1" w:rsidRDefault="009223E1" w14:paraId="4CF03A39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UDA</w:t>
            </w:r>
          </w:p>
        </w:tc>
        <w:tc>
          <w:tcPr>
            <w:tcW w:w="642" w:type="pct"/>
            <w:shd w:val="clear" w:color="auto" w:fill="E6E6E6"/>
            <w:vAlign w:val="center"/>
          </w:tcPr>
          <w:p w:rsidRPr="009223E1" w:rsidR="009223E1" w:rsidP="009223E1" w:rsidRDefault="009223E1" w14:paraId="36F68190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COMPETENZE</w:t>
            </w:r>
          </w:p>
        </w:tc>
        <w:tc>
          <w:tcPr>
            <w:tcW w:w="759" w:type="pct"/>
            <w:shd w:val="clear" w:color="auto" w:fill="E6E6E6"/>
            <w:vAlign w:val="center"/>
          </w:tcPr>
          <w:p w:rsidRPr="009223E1" w:rsidR="009223E1" w:rsidP="009223E1" w:rsidRDefault="009223E1" w14:paraId="29D53786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ABILITA’</w:t>
            </w:r>
          </w:p>
        </w:tc>
        <w:tc>
          <w:tcPr>
            <w:tcW w:w="649" w:type="pct"/>
            <w:shd w:val="clear" w:color="auto" w:fill="E6E6E6"/>
            <w:vAlign w:val="center"/>
          </w:tcPr>
          <w:p w:rsidRPr="009223E1" w:rsidR="009223E1" w:rsidP="009223E1" w:rsidRDefault="009223E1" w14:paraId="73BFCAB8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CONOSCENZE</w:t>
            </w:r>
          </w:p>
        </w:tc>
        <w:tc>
          <w:tcPr>
            <w:tcW w:w="635" w:type="pct"/>
            <w:shd w:val="clear" w:color="auto" w:fill="E6E6E6"/>
            <w:vAlign w:val="center"/>
          </w:tcPr>
          <w:p w:rsidRPr="009223E1" w:rsidR="009223E1" w:rsidP="009223E1" w:rsidRDefault="009223E1" w14:paraId="1FD0FA25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UD: CONTENUTI</w:t>
            </w:r>
          </w:p>
        </w:tc>
        <w:tc>
          <w:tcPr>
            <w:tcW w:w="753" w:type="pct"/>
            <w:shd w:val="clear" w:color="auto" w:fill="E6E6E6"/>
            <w:vAlign w:val="center"/>
          </w:tcPr>
          <w:p w:rsidRPr="009223E1" w:rsidR="009223E1" w:rsidP="009223E1" w:rsidRDefault="009223E1" w14:paraId="2F191650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METODOLOGIE/</w:t>
            </w:r>
          </w:p>
          <w:p w:rsidRPr="009223E1" w:rsidR="009223E1" w:rsidP="009223E1" w:rsidRDefault="009223E1" w14:paraId="7079CFBB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STRUMENTI</w:t>
            </w:r>
          </w:p>
        </w:tc>
        <w:tc>
          <w:tcPr>
            <w:tcW w:w="532" w:type="pct"/>
            <w:shd w:val="clear" w:color="auto" w:fill="E6E6E6"/>
            <w:vAlign w:val="center"/>
          </w:tcPr>
          <w:p w:rsidRPr="009223E1" w:rsidR="009223E1" w:rsidP="009223E1" w:rsidRDefault="009223E1" w14:paraId="0C231C84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TIPOLOGIA VERIFICHE</w:t>
            </w:r>
          </w:p>
        </w:tc>
        <w:tc>
          <w:tcPr>
            <w:tcW w:w="372" w:type="pct"/>
            <w:shd w:val="clear" w:color="auto" w:fill="E6E6E6"/>
            <w:vAlign w:val="center"/>
          </w:tcPr>
          <w:p w:rsidRPr="009223E1" w:rsidR="009223E1" w:rsidP="009223E1" w:rsidRDefault="009223E1" w14:paraId="3A09B6DD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TEMPI</w:t>
            </w:r>
          </w:p>
        </w:tc>
      </w:tr>
      <w:tr w:rsidRPr="009223E1" w:rsidR="009223E1" w:rsidTr="00942DBB" w14:paraId="1F83AE84" w14:textId="77777777">
        <w:tc>
          <w:tcPr>
            <w:tcW w:w="657" w:type="pct"/>
          </w:tcPr>
          <w:p w:rsidRPr="009223E1" w:rsidR="009223E1" w:rsidP="009223E1" w:rsidRDefault="009223E1" w14:paraId="55C06DB7" w14:textId="77777777">
            <w:pPr>
              <w:rPr>
                <w:rFonts w:ascii="Arial" w:hAnsi="Arial" w:cs="Arial"/>
                <w:b w:val="0"/>
                <w:sz w:val="20"/>
              </w:rPr>
            </w:pPr>
            <w:r w:rsidRPr="009223E1">
              <w:rPr>
                <w:rFonts w:ascii="Arial" w:hAnsi="Arial" w:cs="Arial"/>
                <w:b w:val="0"/>
                <w:sz w:val="20"/>
              </w:rPr>
              <w:t xml:space="preserve">N° </w:t>
            </w:r>
          </w:p>
          <w:p w:rsidRPr="009223E1" w:rsidR="009223E1" w:rsidP="009223E1" w:rsidRDefault="009223E1" w14:paraId="523DFA85" w14:textId="77777777">
            <w:pPr>
              <w:rPr>
                <w:rFonts w:ascii="Arial" w:hAnsi="Arial" w:cs="Arial"/>
                <w:b w:val="0"/>
                <w:sz w:val="20"/>
              </w:rPr>
            </w:pPr>
            <w:r w:rsidRPr="009223E1">
              <w:rPr>
                <w:rFonts w:ascii="Arial" w:hAnsi="Arial" w:cs="Arial"/>
                <w:b w:val="0"/>
                <w:sz w:val="20"/>
              </w:rPr>
              <w:t>Titolo:</w:t>
            </w:r>
          </w:p>
          <w:p w:rsidRPr="009223E1" w:rsidR="009223E1" w:rsidP="009223E1" w:rsidRDefault="009223E1" w14:paraId="2EC08F84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42" w:type="pct"/>
          </w:tcPr>
          <w:p w:rsidRPr="009223E1" w:rsidR="009223E1" w:rsidP="009223E1" w:rsidRDefault="009223E1" w14:paraId="2C4E9492" w14:textId="77777777">
            <w:pPr>
              <w:rPr>
                <w:rFonts w:ascii="Arial" w:hAnsi="Arial" w:cs="Arial"/>
                <w:b w:val="0"/>
                <w:sz w:val="20"/>
              </w:rPr>
            </w:pPr>
          </w:p>
          <w:p w:rsidRPr="009223E1" w:rsidR="009223E1" w:rsidP="009223E1" w:rsidRDefault="009223E1" w14:paraId="5DA661CE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759" w:type="pct"/>
          </w:tcPr>
          <w:p w:rsidRPr="009223E1" w:rsidR="009223E1" w:rsidP="009223E1" w:rsidRDefault="009223E1" w14:paraId="53030196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49" w:type="pct"/>
          </w:tcPr>
          <w:p w:rsidRPr="009223E1" w:rsidR="009223E1" w:rsidP="009223E1" w:rsidRDefault="009223E1" w14:paraId="3560CAF5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35" w:type="pct"/>
          </w:tcPr>
          <w:p w:rsidRPr="009223E1" w:rsidR="009223E1" w:rsidP="009223E1" w:rsidRDefault="009223E1" w14:paraId="5D56EF52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753" w:type="pct"/>
          </w:tcPr>
          <w:p w:rsidRPr="009223E1" w:rsidR="009223E1" w:rsidP="009223E1" w:rsidRDefault="009223E1" w14:paraId="6B280037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532" w:type="pct"/>
          </w:tcPr>
          <w:p w:rsidRPr="009223E1" w:rsidR="009223E1" w:rsidP="009223E1" w:rsidRDefault="009223E1" w14:paraId="789D3F9A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372" w:type="pct"/>
          </w:tcPr>
          <w:p w:rsidRPr="009223E1" w:rsidR="009223E1" w:rsidP="009223E1" w:rsidRDefault="009223E1" w14:paraId="439E0070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</w:tr>
    </w:tbl>
    <w:p w:rsidRPr="009223E1" w:rsidR="009223E1" w:rsidP="009223E1" w:rsidRDefault="009223E1" w14:paraId="32546ECA" w14:textId="77777777">
      <w:pPr>
        <w:rPr>
          <w:rFonts w:ascii="Arial" w:hAnsi="Arial" w:cs="Arial"/>
          <w:bCs/>
          <w:sz w:val="20"/>
        </w:rPr>
      </w:pPr>
    </w:p>
    <w:p w:rsidRPr="009223E1" w:rsidR="009223E1" w:rsidP="009223E1" w:rsidRDefault="009223E1" w14:paraId="19A1C3CC" w14:textId="77777777">
      <w:pPr>
        <w:rPr>
          <w:rFonts w:ascii="Arial" w:hAnsi="Arial" w:cs="Arial"/>
          <w:bCs/>
          <w:sz w:val="20"/>
        </w:rPr>
      </w:pPr>
    </w:p>
    <w:p w:rsidRPr="00307BF4" w:rsidR="001104D4" w:rsidP="00A004A4" w:rsidRDefault="009223E1" w14:paraId="4F14D4B2" w14:textId="318C0F83">
      <w:pPr>
        <w:tabs>
          <w:tab w:val="center" w:pos="4819"/>
          <w:tab w:val="right" w:pos="9638"/>
        </w:tabs>
        <w:rPr>
          <w:rFonts w:ascii="Arial" w:hAnsi="Arial" w:cs="Arial"/>
          <w:b w:val="0"/>
          <w:sz w:val="20"/>
        </w:rPr>
      </w:pPr>
      <w:r w:rsidRPr="009223E1">
        <w:rPr>
          <w:rFonts w:ascii="Arial" w:hAnsi="Arial" w:cs="Arial"/>
          <w:b w:val="0"/>
          <w:sz w:val="20"/>
        </w:rPr>
        <w:t>Il DOCENTE</w:t>
      </w:r>
      <w:r>
        <w:rPr>
          <w:rFonts w:ascii="Arial" w:hAnsi="Arial" w:cs="Arial"/>
          <w:b w:val="0"/>
          <w:sz w:val="20"/>
        </w:rPr>
        <w:t>:</w:t>
      </w:r>
      <w:r w:rsidR="00700F28">
        <w:rPr>
          <w:rFonts w:ascii="Arial" w:hAnsi="Arial" w:cs="Arial"/>
          <w:b w:val="0"/>
          <w:sz w:val="20"/>
        </w:rPr>
        <w:t xml:space="preserve"> </w:t>
      </w:r>
    </w:p>
    <w:sectPr w:rsidRPr="00307BF4" w:rsidR="001104D4" w:rsidSect="000671B3">
      <w:type w:val="continuous"/>
      <w:pgSz w:w="16838" w:h="11906" w:orient="landscape"/>
      <w:pgMar w:top="1134" w:right="567" w:bottom="1134" w:left="567" w:header="1134" w:footer="624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467E" w:rsidRDefault="000F467E" w14:paraId="3D286FA1" w14:textId="77777777">
      <w:r>
        <w:separator/>
      </w:r>
    </w:p>
  </w:endnote>
  <w:endnote w:type="continuationSeparator" w:id="0">
    <w:p w:rsidR="000F467E" w:rsidRDefault="000F467E" w14:paraId="24AC9D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467E" w:rsidRDefault="000F467E" w14:paraId="13BC8027" w14:textId="77777777">
      <w:r>
        <w:separator/>
      </w:r>
    </w:p>
  </w:footnote>
  <w:footnote w:type="continuationSeparator" w:id="0">
    <w:p w:rsidR="000F467E" w:rsidRDefault="000F467E" w14:paraId="5A3B53A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39D7" w:rsidRDefault="000639D7" w14:paraId="7AA461A4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F34F6"/>
    <w:multiLevelType w:val="hybridMultilevel"/>
    <w:tmpl w:val="F836B4EA"/>
    <w:lvl w:ilvl="0" w:tplc="04100001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5B20F2B"/>
    <w:multiLevelType w:val="hybridMultilevel"/>
    <w:tmpl w:val="2D70A25C"/>
    <w:lvl w:ilvl="0" w:tplc="86A29344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5404E0"/>
    <w:multiLevelType w:val="hybridMultilevel"/>
    <w:tmpl w:val="4470079C"/>
    <w:lvl w:ilvl="0" w:tplc="DA86FF9A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5543965">
    <w:abstractNumId w:val="0"/>
  </w:num>
  <w:num w:numId="2" w16cid:durableId="1249541655">
    <w:abstractNumId w:val="2"/>
  </w:num>
  <w:num w:numId="3" w16cid:durableId="2100591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6C"/>
    <w:rsid w:val="000306FF"/>
    <w:rsid w:val="00045E17"/>
    <w:rsid w:val="000639D7"/>
    <w:rsid w:val="000671B3"/>
    <w:rsid w:val="00097A09"/>
    <w:rsid w:val="000F467E"/>
    <w:rsid w:val="001104D4"/>
    <w:rsid w:val="001711FD"/>
    <w:rsid w:val="001A097C"/>
    <w:rsid w:val="001C6481"/>
    <w:rsid w:val="002F2B09"/>
    <w:rsid w:val="00307BF4"/>
    <w:rsid w:val="00356185"/>
    <w:rsid w:val="003A5B6C"/>
    <w:rsid w:val="003B4B3A"/>
    <w:rsid w:val="003E1A10"/>
    <w:rsid w:val="003F5DA4"/>
    <w:rsid w:val="00434508"/>
    <w:rsid w:val="00491024"/>
    <w:rsid w:val="005419CA"/>
    <w:rsid w:val="00651AE5"/>
    <w:rsid w:val="00700F28"/>
    <w:rsid w:val="00723335"/>
    <w:rsid w:val="00761B15"/>
    <w:rsid w:val="007B684D"/>
    <w:rsid w:val="00807987"/>
    <w:rsid w:val="00833388"/>
    <w:rsid w:val="008421F0"/>
    <w:rsid w:val="0086242E"/>
    <w:rsid w:val="008752DA"/>
    <w:rsid w:val="008F61EF"/>
    <w:rsid w:val="009223E1"/>
    <w:rsid w:val="00925817"/>
    <w:rsid w:val="00942DBB"/>
    <w:rsid w:val="009710F7"/>
    <w:rsid w:val="009F5E45"/>
    <w:rsid w:val="00A004A4"/>
    <w:rsid w:val="00A0447A"/>
    <w:rsid w:val="00B44C07"/>
    <w:rsid w:val="00B75FF1"/>
    <w:rsid w:val="00C32DCA"/>
    <w:rsid w:val="00CA296F"/>
    <w:rsid w:val="00CA5997"/>
    <w:rsid w:val="00D066BF"/>
    <w:rsid w:val="00EE0BBF"/>
    <w:rsid w:val="00EE1D29"/>
    <w:rsid w:val="00F96259"/>
    <w:rsid w:val="233913AA"/>
    <w:rsid w:val="42039FE9"/>
    <w:rsid w:val="439F704A"/>
    <w:rsid w:val="4501DCF1"/>
    <w:rsid w:val="47F1788D"/>
    <w:rsid w:val="48FE8011"/>
    <w:rsid w:val="5A2CC31E"/>
    <w:rsid w:val="5F92A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743D20"/>
  <w15:chartTrackingRefBased/>
  <w15:docId w15:val="{75D807CC-5345-45A0-B7BE-F0EAFB7F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723335"/>
    <w:rPr>
      <w:rFonts w:ascii="Times New Roman" w:hAnsi="Times New Roman" w:eastAsia="Times New Roman"/>
      <w:b/>
      <w:sz w:val="3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223E1"/>
    <w:pPr>
      <w:keepNext/>
      <w:spacing w:before="240" w:after="60"/>
      <w:outlineLvl w:val="0"/>
    </w:pPr>
    <w:rPr>
      <w:rFonts w:ascii="Calibri Light" w:hAnsi="Calibri Light"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qFormat/>
    <w:rsid w:val="001104D4"/>
    <w:pPr>
      <w:keepNext/>
      <w:spacing w:before="120" w:after="240"/>
      <w:outlineLvl w:val="1"/>
    </w:pPr>
    <w:rPr>
      <w:bCs/>
      <w:sz w:val="28"/>
      <w:szCs w:val="24"/>
      <w:u w:val="single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723335"/>
    <w:pPr>
      <w:widowControl w:val="0"/>
      <w:tabs>
        <w:tab w:val="center" w:pos="4819"/>
        <w:tab w:val="right" w:pos="9638"/>
      </w:tabs>
      <w:autoSpaceDE w:val="0"/>
      <w:autoSpaceDN w:val="0"/>
    </w:pPr>
    <w:rPr>
      <w:rFonts w:ascii="Arial" w:hAnsi="Arial" w:eastAsia="Arial" w:cs="Arial"/>
      <w:b w:val="0"/>
      <w:sz w:val="22"/>
      <w:szCs w:val="22"/>
      <w:lang w:bidi="it-IT"/>
    </w:rPr>
  </w:style>
  <w:style w:type="character" w:styleId="IntestazioneCarattere" w:customStyle="1">
    <w:name w:val="Intestazione Carattere"/>
    <w:link w:val="Intestazione"/>
    <w:rsid w:val="00723335"/>
    <w:rPr>
      <w:rFonts w:ascii="Arial" w:hAnsi="Arial" w:eastAsia="Arial" w:cs="Arial"/>
      <w:lang w:eastAsia="it-IT" w:bidi="it-IT"/>
    </w:rPr>
  </w:style>
  <w:style w:type="character" w:styleId="Collegamentoipertestuale">
    <w:name w:val="Hyperlink"/>
    <w:uiPriority w:val="99"/>
    <w:unhideWhenUsed/>
    <w:rsid w:val="00723335"/>
    <w:rPr>
      <w:color w:val="0563C1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7B684D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link w:val="Pidipagina"/>
    <w:uiPriority w:val="99"/>
    <w:rsid w:val="007B684D"/>
    <w:rPr>
      <w:rFonts w:ascii="Times New Roman" w:hAnsi="Times New Roman" w:eastAsia="Times New Roman" w:cs="Times New Roman"/>
      <w:b/>
      <w:sz w:val="36"/>
      <w:szCs w:val="20"/>
      <w:lang w:eastAsia="it-IT"/>
    </w:rPr>
  </w:style>
  <w:style w:type="character" w:styleId="Titolo2Carattere" w:customStyle="1">
    <w:name w:val="Titolo 2 Carattere"/>
    <w:link w:val="Titolo2"/>
    <w:rsid w:val="001104D4"/>
    <w:rPr>
      <w:rFonts w:ascii="Times New Roman" w:hAnsi="Times New Roman" w:eastAsia="Times New Roman"/>
      <w:b/>
      <w:bCs/>
      <w:sz w:val="28"/>
      <w:szCs w:val="24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104D4"/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link w:val="Testofumetto"/>
    <w:uiPriority w:val="99"/>
    <w:semiHidden/>
    <w:rsid w:val="001104D4"/>
    <w:rPr>
      <w:rFonts w:ascii="Tahoma" w:hAnsi="Tahoma" w:eastAsia="Times New Roman" w:cs="Tahoma"/>
      <w:b/>
      <w:sz w:val="16"/>
      <w:szCs w:val="16"/>
    </w:rPr>
  </w:style>
  <w:style w:type="paragraph" w:styleId="TableParagraph" w:customStyle="1">
    <w:name w:val="Table Paragraph"/>
    <w:basedOn w:val="Normale"/>
    <w:uiPriority w:val="1"/>
    <w:qFormat/>
    <w:rsid w:val="001104D4"/>
    <w:pPr>
      <w:widowControl w:val="0"/>
      <w:autoSpaceDE w:val="0"/>
      <w:autoSpaceDN w:val="0"/>
    </w:pPr>
    <w:rPr>
      <w:rFonts w:ascii="Arial" w:hAnsi="Arial" w:eastAsia="Arial" w:cs="Arial"/>
      <w:b w:val="0"/>
      <w:sz w:val="22"/>
      <w:szCs w:val="22"/>
      <w:lang w:bidi="it-IT"/>
    </w:rPr>
  </w:style>
  <w:style w:type="character" w:styleId="Titolo1Carattere" w:customStyle="1">
    <w:name w:val="Titolo 1 Carattere"/>
    <w:link w:val="Titolo1"/>
    <w:uiPriority w:val="9"/>
    <w:rsid w:val="009223E1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paragraph" w:styleId="paragraph" w:customStyle="1">
    <w:name w:val="paragraph"/>
    <w:basedOn w:val="Normale"/>
    <w:rsid w:val="00942DBB"/>
    <w:pPr>
      <w:spacing w:before="100" w:beforeAutospacing="1" w:after="100" w:afterAutospacing="1"/>
    </w:pPr>
    <w:rPr>
      <w:b w:val="0"/>
      <w:sz w:val="24"/>
      <w:szCs w:val="24"/>
    </w:rPr>
  </w:style>
  <w:style w:type="character" w:styleId="normaltextrun" w:customStyle="1">
    <w:name w:val="normaltextrun"/>
    <w:basedOn w:val="Carpredefinitoparagrafo"/>
    <w:rsid w:val="00942DBB"/>
  </w:style>
  <w:style w:type="character" w:styleId="eop" w:customStyle="1">
    <w:name w:val="eop"/>
    <w:basedOn w:val="Carpredefinitoparagrafo"/>
    <w:rsid w:val="00942DBB"/>
  </w:style>
  <w:style w:type="paragraph" w:styleId="Paragrafoelenco">
    <w:name w:val="List Paragraph"/>
    <w:basedOn w:val="Normale"/>
    <w:uiPriority w:val="34"/>
    <w:qFormat/>
    <w:rsid w:val="000671B3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700F2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00F28"/>
    <w:rPr>
      <w:sz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00F28"/>
    <w:rPr>
      <w:rFonts w:ascii="Times New Roman" w:hAnsi="Times New Roman" w:eastAsia="Times New Roman"/>
      <w:b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00F28"/>
    <w:rPr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00F28"/>
    <w:rPr>
      <w:rFonts w:ascii="Times New Roman" w:hAnsi="Times New Roman"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greteria\Desktop\Carta%20intestata%20nuova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D5379B6149F142945296AB539DE313" ma:contentTypeVersion="6" ma:contentTypeDescription="Creare un nuovo documento." ma:contentTypeScope="" ma:versionID="e0bbab4f7ff917699b0d5d394e43237d">
  <xsd:schema xmlns:xsd="http://www.w3.org/2001/XMLSchema" xmlns:xs="http://www.w3.org/2001/XMLSchema" xmlns:p="http://schemas.microsoft.com/office/2006/metadata/properties" xmlns:ns2="48ca0857-92b1-4738-8c50-7fe2839e5d4b" xmlns:ns3="c9a7bbf6-d8cf-4d11-92ce-4ce03e0a10f0" targetNamespace="http://schemas.microsoft.com/office/2006/metadata/properties" ma:root="true" ma:fieldsID="a1f257372a79f08be987e3c7f12cbef3" ns2:_="" ns3:_="">
    <xsd:import namespace="48ca0857-92b1-4738-8c50-7fe2839e5d4b"/>
    <xsd:import namespace="c9a7bbf6-d8cf-4d11-92ce-4ce03e0a10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a0857-92b1-4738-8c50-7fe2839e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7bbf6-d8cf-4d11-92ce-4ce03e0a1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4D7507-60E1-451E-934E-88853D7306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07971A-8D75-49FE-AE1B-F736CE9963AB}"/>
</file>

<file path=customXml/itemProps3.xml><?xml version="1.0" encoding="utf-8"?>
<ds:datastoreItem xmlns:ds="http://schemas.openxmlformats.org/officeDocument/2006/customXml" ds:itemID="{B6B54444-A40D-441E-9226-4B5EB07331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FA868D-6124-43B8-B6DE-16D1FACBA7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Carta intestata nuova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Segreteria</dc:creator>
  <cp:keywords/>
  <cp:lastModifiedBy>MEMOLI RITA</cp:lastModifiedBy>
  <cp:revision>3</cp:revision>
  <cp:lastPrinted>2021-09-15T09:02:00Z</cp:lastPrinted>
  <dcterms:created xsi:type="dcterms:W3CDTF">2022-11-30T14:25:00Z</dcterms:created>
  <dcterms:modified xsi:type="dcterms:W3CDTF">2023-10-20T10:38:53Z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0x01010071D5379B6149F142945296AB539DE313</vt:lpwstr>
  </property>
</Properties>
</file>